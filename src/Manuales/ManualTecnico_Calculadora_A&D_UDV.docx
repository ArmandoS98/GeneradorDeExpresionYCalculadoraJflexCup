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600" w:firstRow="0" w:lastRow="0" w:firstColumn="0" w:lastColumn="0" w:noHBand="1" w:noVBand="1"/>
        <w:tblDescription w:val="Layout table"/>
      </w:tblPr>
      <w:tblGrid>
        <w:gridCol w:w="5962"/>
        <w:gridCol w:w="5558"/>
      </w:tblGrid>
      <w:tr w:rsidR="00BF3499" w14:paraId="07F9020C" w14:textId="77777777" w:rsidTr="004C2821">
        <w:trPr>
          <w:trHeight w:val="2614"/>
          <w:jc w:val="center"/>
        </w:trPr>
        <w:tc>
          <w:tcPr>
            <w:tcW w:w="5962" w:type="dxa"/>
          </w:tcPr>
          <w:p w14:paraId="03AB6B14" w14:textId="4D615745" w:rsidR="00BF3499" w:rsidRDefault="00BF3499" w:rsidP="00AD7C00">
            <w:pPr>
              <w:pStyle w:val="Title"/>
            </w:pPr>
          </w:p>
        </w:tc>
        <w:tc>
          <w:tcPr>
            <w:tcW w:w="5558" w:type="dxa"/>
          </w:tcPr>
          <w:p w14:paraId="62378BBF" w14:textId="77777777" w:rsidR="00BF3499" w:rsidRDefault="00BF3499"/>
        </w:tc>
      </w:tr>
      <w:tr w:rsidR="00BF3499" w:rsidRPr="005F2241" w14:paraId="12E49799" w14:textId="77777777" w:rsidTr="004C2821">
        <w:trPr>
          <w:trHeight w:val="1678"/>
          <w:jc w:val="center"/>
        </w:trPr>
        <w:tc>
          <w:tcPr>
            <w:tcW w:w="5962" w:type="dxa"/>
          </w:tcPr>
          <w:p w14:paraId="76D029CC" w14:textId="2F40E7D2" w:rsidR="00BF3499" w:rsidRDefault="00BF3499"/>
        </w:tc>
        <w:tc>
          <w:tcPr>
            <w:tcW w:w="5558" w:type="dxa"/>
          </w:tcPr>
          <w:p w14:paraId="2AE07417" w14:textId="200208D2" w:rsidR="0097636C" w:rsidRPr="00E11E5D" w:rsidRDefault="005F2241" w:rsidP="0097636C">
            <w:pPr>
              <w:pStyle w:val="Subtitle"/>
              <w:rPr>
                <w:lang w:val="es-GT"/>
              </w:rPr>
            </w:pPr>
            <w:r w:rsidRPr="00E11E5D">
              <w:rPr>
                <w:lang w:val="es-GT"/>
              </w:rPr>
              <w:t>A&amp;D Productions</w:t>
            </w:r>
          </w:p>
          <w:p w14:paraId="7FD26F4B" w14:textId="7EC839D6" w:rsidR="0097636C" w:rsidRPr="005F2241" w:rsidRDefault="005F2241" w:rsidP="0097636C">
            <w:pPr>
              <w:pStyle w:val="Subtitle"/>
              <w:rPr>
                <w:lang w:val="es-GT"/>
              </w:rPr>
            </w:pPr>
            <w:r w:rsidRPr="005F2241">
              <w:rPr>
                <w:lang w:val="es-GT"/>
              </w:rPr>
              <w:t>Guatemala 28 de Abril, 2021</w:t>
            </w:r>
          </w:p>
          <w:p w14:paraId="47048163" w14:textId="54950EA4" w:rsidR="00BF3499" w:rsidRPr="005F2241" w:rsidRDefault="005F2241" w:rsidP="0097636C">
            <w:pPr>
              <w:pStyle w:val="Subtitle"/>
              <w:rPr>
                <w:lang w:val="es-GT"/>
              </w:rPr>
            </w:pPr>
            <w:r w:rsidRPr="005F2241">
              <w:rPr>
                <w:lang w:val="es-GT"/>
              </w:rPr>
              <w:t xml:space="preserve">Manual </w:t>
            </w:r>
            <w:r w:rsidR="0067563C">
              <w:rPr>
                <w:lang w:val="es-GT"/>
              </w:rPr>
              <w:t>Tecnico</w:t>
            </w:r>
          </w:p>
        </w:tc>
      </w:tr>
      <w:tr w:rsidR="00BF3499" w:rsidRPr="00E11E5D" w14:paraId="44B0B6E7" w14:textId="77777777" w:rsidTr="004C2821">
        <w:trPr>
          <w:trHeight w:val="8464"/>
          <w:jc w:val="center"/>
        </w:trPr>
        <w:tc>
          <w:tcPr>
            <w:tcW w:w="5962" w:type="dxa"/>
          </w:tcPr>
          <w:p w14:paraId="669879E2" w14:textId="77777777" w:rsidR="00BF3499" w:rsidRPr="005F2241" w:rsidRDefault="00BF3499">
            <w:pPr>
              <w:rPr>
                <w:lang w:val="es-GT"/>
              </w:rPr>
            </w:pPr>
          </w:p>
        </w:tc>
        <w:tc>
          <w:tcPr>
            <w:tcW w:w="5558" w:type="dxa"/>
          </w:tcPr>
          <w:p w14:paraId="2D1A4D96" w14:textId="77777777" w:rsidR="00452E25" w:rsidRDefault="00452E25" w:rsidP="0067563C">
            <w:pPr>
              <w:rPr>
                <w:lang w:val="es-GT"/>
              </w:rPr>
            </w:pPr>
          </w:p>
          <w:p w14:paraId="799F2D50" w14:textId="77777777" w:rsidR="00452E25" w:rsidRDefault="00452E25" w:rsidP="0067563C">
            <w:pPr>
              <w:rPr>
                <w:lang w:val="es-GT"/>
              </w:rPr>
            </w:pPr>
          </w:p>
          <w:p w14:paraId="77B7959C" w14:textId="04ACDC38" w:rsidR="0067563C" w:rsidRPr="0067563C" w:rsidRDefault="0067563C" w:rsidP="0067563C">
            <w:pPr>
              <w:rPr>
                <w:lang w:val="es-GT"/>
              </w:rPr>
            </w:pPr>
            <w:r w:rsidRPr="0067563C">
              <w:rPr>
                <w:lang w:val="es-GT"/>
              </w:rPr>
              <w:t xml:space="preserve">El sistema desarrollado es una herramienta que permite al usuario realizar cálculos complejos mediante expresiones regulares, </w:t>
            </w:r>
            <w:r w:rsidR="00452E25">
              <w:rPr>
                <w:lang w:val="es-GT"/>
              </w:rPr>
              <w:t xml:space="preserve">con </w:t>
            </w:r>
            <w:r w:rsidRPr="0067563C">
              <w:rPr>
                <w:lang w:val="es-GT"/>
              </w:rPr>
              <w:t xml:space="preserve">mecanismos de evaluación, lo que ayudará al usuario final a que tenga una mejor comprensión de las ecuaciones matemáticas. </w:t>
            </w:r>
          </w:p>
          <w:p w14:paraId="58F38A1D" w14:textId="77777777" w:rsidR="0067563C" w:rsidRPr="0067563C" w:rsidRDefault="0067563C" w:rsidP="0067563C">
            <w:pPr>
              <w:rPr>
                <w:lang w:val="es-GT"/>
              </w:rPr>
            </w:pPr>
          </w:p>
          <w:p w14:paraId="6DE3513E" w14:textId="0CD529C0" w:rsidR="0097636C" w:rsidRPr="0067563C" w:rsidRDefault="0067563C" w:rsidP="0067563C">
            <w:pPr>
              <w:rPr>
                <w:lang w:val="es-GT"/>
              </w:rPr>
            </w:pPr>
            <w:r w:rsidRPr="0067563C">
              <w:rPr>
                <w:lang w:val="es-GT"/>
              </w:rPr>
              <w:t>El objetivo de este manual</w:t>
            </w:r>
            <w:r w:rsidR="00452E25">
              <w:rPr>
                <w:lang w:val="es-GT"/>
              </w:rPr>
              <w:t xml:space="preserve"> técnico</w:t>
            </w:r>
            <w:r w:rsidRPr="0067563C">
              <w:rPr>
                <w:lang w:val="es-GT"/>
              </w:rPr>
              <w:t xml:space="preserve"> es informar a los usuarios finales de la funcionalidad</w:t>
            </w:r>
            <w:r w:rsidR="00452E25">
              <w:rPr>
                <w:lang w:val="es-GT"/>
              </w:rPr>
              <w:t xml:space="preserve"> </w:t>
            </w:r>
            <w:r w:rsidRPr="0067563C">
              <w:rPr>
                <w:lang w:val="es-GT"/>
              </w:rPr>
              <w:t>del software.</w:t>
            </w:r>
          </w:p>
        </w:tc>
      </w:tr>
      <w:tr w:rsidR="004C2821" w:rsidRPr="00E11E5D" w14:paraId="34F8931E" w14:textId="77777777" w:rsidTr="004C2821">
        <w:trPr>
          <w:trHeight w:val="720"/>
          <w:jc w:val="center"/>
        </w:trPr>
        <w:tc>
          <w:tcPr>
            <w:tcW w:w="11520" w:type="dxa"/>
            <w:gridSpan w:val="2"/>
          </w:tcPr>
          <w:p w14:paraId="4A658DAA" w14:textId="47D56F43" w:rsidR="004C2821" w:rsidRPr="0067563C" w:rsidRDefault="0067563C" w:rsidP="004C2821">
            <w:pPr>
              <w:pStyle w:val="Quotecentred"/>
              <w:rPr>
                <w:lang w:val="es-GT"/>
              </w:rPr>
            </w:pPr>
            <w:r w:rsidRPr="0067563C">
              <w:rPr>
                <w:lang w:val="es-GT"/>
              </w:rPr>
              <w:t>"Hay dos formas de escribir programas sin errores; sólo la tercera funciona"</w:t>
            </w:r>
          </w:p>
        </w:tc>
      </w:tr>
    </w:tbl>
    <w:p w14:paraId="3F30B001" w14:textId="2A5DC7B6" w:rsidR="004915D0" w:rsidRPr="0067563C" w:rsidRDefault="005F2241" w:rsidP="004C2821">
      <w:pPr>
        <w:spacing w:after="0"/>
        <w:rPr>
          <w:sz w:val="10"/>
          <w:lang w:val="es-G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170FFFD" wp14:editId="74DC93E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714500" cy="1261872"/>
            <wp:effectExtent l="19050" t="0" r="19050" b="3765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880" cy="126730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5D0" w:rsidRPr="0067563C">
        <w:rPr>
          <w:sz w:val="10"/>
          <w:lang w:val="es-GT"/>
        </w:rPr>
        <w:br w:type="page"/>
      </w:r>
    </w:p>
    <w:tbl>
      <w:tblPr>
        <w:tblW w:w="4841" w:type="pct"/>
        <w:jc w:val="center"/>
        <w:tblLook w:val="0600" w:firstRow="0" w:lastRow="0" w:firstColumn="0" w:lastColumn="0" w:noHBand="1" w:noVBand="1"/>
        <w:tblDescription w:val="Layout table"/>
      </w:tblPr>
      <w:tblGrid>
        <w:gridCol w:w="5183"/>
        <w:gridCol w:w="1091"/>
        <w:gridCol w:w="4880"/>
      </w:tblGrid>
      <w:tr w:rsidR="00B21F48" w:rsidRPr="00E11E5D" w14:paraId="15DF60A1" w14:textId="77777777" w:rsidTr="00795770">
        <w:trPr>
          <w:trHeight w:val="3516"/>
          <w:jc w:val="center"/>
        </w:trPr>
        <w:tc>
          <w:tcPr>
            <w:tcW w:w="5183" w:type="dxa"/>
          </w:tcPr>
          <w:p w14:paraId="4993203E" w14:textId="77777777" w:rsidR="00795770" w:rsidRDefault="00795770" w:rsidP="00795770">
            <w:pPr>
              <w:pStyle w:val="NormalonDarkBackground"/>
              <w:rPr>
                <w:lang w:val="es-GT"/>
              </w:rPr>
            </w:pPr>
          </w:p>
          <w:p w14:paraId="7DBEDFAC" w14:textId="77777777" w:rsidR="00795770" w:rsidRDefault="00795770" w:rsidP="00795770">
            <w:pPr>
              <w:pStyle w:val="NormalonDarkBackground"/>
              <w:rPr>
                <w:lang w:val="es-GT"/>
              </w:rPr>
            </w:pPr>
          </w:p>
          <w:p w14:paraId="3D1BF98C" w14:textId="77777777" w:rsidR="00795770" w:rsidRDefault="00795770" w:rsidP="00795770">
            <w:pPr>
              <w:pStyle w:val="NormalonDarkBackground"/>
              <w:rPr>
                <w:lang w:val="es-GT"/>
              </w:rPr>
            </w:pPr>
          </w:p>
          <w:p w14:paraId="66223946" w14:textId="77777777" w:rsidR="00795770" w:rsidRDefault="00795770" w:rsidP="00795770">
            <w:pPr>
              <w:pStyle w:val="NormalonDarkBackground"/>
              <w:rPr>
                <w:lang w:val="es-GT"/>
              </w:rPr>
            </w:pPr>
          </w:p>
          <w:p w14:paraId="676F2DB7" w14:textId="77777777" w:rsidR="00795770" w:rsidRDefault="00795770" w:rsidP="00795770">
            <w:pPr>
              <w:pStyle w:val="NormalonDarkBackground"/>
              <w:rPr>
                <w:lang w:val="es-GT"/>
              </w:rPr>
            </w:pPr>
          </w:p>
          <w:p w14:paraId="66F10CCB" w14:textId="49FC199B" w:rsidR="00B21F48" w:rsidRDefault="00795770" w:rsidP="00795770">
            <w:pPr>
              <w:pStyle w:val="NormalonDarkBackground"/>
              <w:rPr>
                <w:lang w:val="es-GT"/>
              </w:rPr>
            </w:pPr>
            <w:r w:rsidRPr="00795770">
              <w:rPr>
                <w:lang w:val="es-GT"/>
              </w:rPr>
              <w:t>Los requerimientos minimos de</w:t>
            </w:r>
            <w:r>
              <w:rPr>
                <w:lang w:val="es-GT"/>
              </w:rPr>
              <w:t xml:space="preserve"> la PC son los siguientes:</w:t>
            </w:r>
          </w:p>
          <w:p w14:paraId="280611D0" w14:textId="77777777" w:rsidR="00795770" w:rsidRDefault="00795770" w:rsidP="00795770">
            <w:pPr>
              <w:pStyle w:val="NormalonDarkBackground"/>
              <w:rPr>
                <w:lang w:val="es-GT"/>
              </w:rPr>
            </w:pPr>
          </w:p>
          <w:p w14:paraId="4AB4F52A" w14:textId="6B59EF7B" w:rsidR="00795770" w:rsidRDefault="00795770" w:rsidP="00795770">
            <w:pPr>
              <w:pStyle w:val="NormalonDarkBackground"/>
            </w:pPr>
            <w:r w:rsidRPr="00795770">
              <w:rPr>
                <w:b/>
                <w:bCs/>
                <w:sz w:val="24"/>
                <w:szCs w:val="22"/>
              </w:rPr>
              <w:t>Sistema Operativo:</w:t>
            </w:r>
            <w:r w:rsidRPr="00795770">
              <w:rPr>
                <w:sz w:val="24"/>
                <w:szCs w:val="22"/>
              </w:rPr>
              <w:t xml:space="preserve"> </w:t>
            </w:r>
            <w:r w:rsidRPr="00795770">
              <w:t>Windows 7, Windows XP, Windows Vista (Windows XP Professional SP3/Vista SP1/Windows 7 Professional)</w:t>
            </w:r>
          </w:p>
          <w:p w14:paraId="71CCEFC1" w14:textId="74453153" w:rsidR="00795770" w:rsidRDefault="00795770" w:rsidP="00795770">
            <w:pPr>
              <w:pStyle w:val="NormalonDarkBackground"/>
              <w:rPr>
                <w:lang w:val="es-GT"/>
              </w:rPr>
            </w:pPr>
            <w:r w:rsidRPr="00795770">
              <w:rPr>
                <w:b/>
                <w:bCs/>
                <w:sz w:val="24"/>
                <w:szCs w:val="22"/>
                <w:lang w:val="es-GT"/>
              </w:rPr>
              <w:t>Procesador:</w:t>
            </w:r>
            <w:r w:rsidRPr="00795770">
              <w:rPr>
                <w:sz w:val="24"/>
                <w:szCs w:val="22"/>
                <w:lang w:val="es-GT"/>
              </w:rPr>
              <w:t xml:space="preserve"> </w:t>
            </w:r>
            <w:r w:rsidRPr="00795770">
              <w:rPr>
                <w:lang w:val="es-GT"/>
              </w:rPr>
              <w:t xml:space="preserve">Intel Pentium III 800 MHz (800MHz Intel Pentium III o </w:t>
            </w:r>
            <w:r>
              <w:rPr>
                <w:lang w:val="es-GT"/>
              </w:rPr>
              <w:t>su</w:t>
            </w:r>
            <w:r w:rsidRPr="00795770">
              <w:rPr>
                <w:lang w:val="es-GT"/>
              </w:rPr>
              <w:t xml:space="preserve"> equivalent</w:t>
            </w:r>
            <w:r>
              <w:rPr>
                <w:lang w:val="es-GT"/>
              </w:rPr>
              <w:t>e</w:t>
            </w:r>
            <w:r w:rsidRPr="00795770">
              <w:rPr>
                <w:lang w:val="es-GT"/>
              </w:rPr>
              <w:t>)</w:t>
            </w:r>
          </w:p>
          <w:p w14:paraId="530059BD" w14:textId="1D822FDF" w:rsidR="00795770" w:rsidRDefault="00795770" w:rsidP="00795770">
            <w:pPr>
              <w:pStyle w:val="NormalonDarkBackground"/>
              <w:rPr>
                <w:lang w:val="es-GT"/>
              </w:rPr>
            </w:pPr>
            <w:r w:rsidRPr="00795770">
              <w:rPr>
                <w:b/>
                <w:bCs/>
                <w:sz w:val="24"/>
                <w:szCs w:val="22"/>
                <w:lang w:val="es-GT"/>
              </w:rPr>
              <w:t>RAM:</w:t>
            </w:r>
            <w:r w:rsidRPr="00795770">
              <w:rPr>
                <w:sz w:val="24"/>
                <w:szCs w:val="22"/>
                <w:lang w:val="es-GT"/>
              </w:rPr>
              <w:t xml:space="preserve"> </w:t>
            </w:r>
            <w:r>
              <w:rPr>
                <w:lang w:val="es-GT"/>
              </w:rPr>
              <w:t>512 MB</w:t>
            </w:r>
          </w:p>
          <w:p w14:paraId="2076673D" w14:textId="26733516" w:rsidR="00795770" w:rsidRDefault="00795770" w:rsidP="00795770">
            <w:pPr>
              <w:pStyle w:val="NormalonDarkBackground"/>
              <w:rPr>
                <w:lang w:val="es-GT"/>
              </w:rPr>
            </w:pPr>
            <w:r w:rsidRPr="00795770">
              <w:rPr>
                <w:b/>
                <w:bCs/>
                <w:sz w:val="24"/>
                <w:szCs w:val="22"/>
                <w:lang w:val="es-GT"/>
              </w:rPr>
              <w:t>Disco Duro:</w:t>
            </w:r>
            <w:r w:rsidRPr="00795770">
              <w:rPr>
                <w:sz w:val="24"/>
                <w:szCs w:val="22"/>
                <w:lang w:val="es-GT"/>
              </w:rPr>
              <w:t xml:space="preserve"> </w:t>
            </w:r>
            <w:r>
              <w:rPr>
                <w:lang w:val="es-GT"/>
              </w:rPr>
              <w:t>100mbs</w:t>
            </w:r>
          </w:p>
          <w:p w14:paraId="334C000E" w14:textId="2CC853E0" w:rsidR="00795770" w:rsidRDefault="00795770" w:rsidP="00795770">
            <w:pPr>
              <w:pStyle w:val="NormalonDarkBackground"/>
              <w:rPr>
                <w:lang w:val="es-GT"/>
              </w:rPr>
            </w:pPr>
            <w:r w:rsidRPr="00795770">
              <w:rPr>
                <w:b/>
                <w:bCs/>
                <w:sz w:val="24"/>
                <w:szCs w:val="22"/>
                <w:lang w:val="es-GT"/>
              </w:rPr>
              <w:t>Tarjeta Gráfica:</w:t>
            </w:r>
            <w:r w:rsidRPr="00795770">
              <w:rPr>
                <w:sz w:val="24"/>
                <w:szCs w:val="22"/>
                <w:lang w:val="es-GT"/>
              </w:rPr>
              <w:t xml:space="preserve"> </w:t>
            </w:r>
            <w:r>
              <w:rPr>
                <w:lang w:val="es-GT"/>
              </w:rPr>
              <w:t>N/A</w:t>
            </w:r>
          </w:p>
          <w:p w14:paraId="39E9C43B" w14:textId="2C084E88" w:rsidR="00795770" w:rsidRPr="00795770" w:rsidRDefault="00795770" w:rsidP="00795770">
            <w:pPr>
              <w:pStyle w:val="NormalonDarkBackground"/>
              <w:rPr>
                <w:lang w:val="es-GT"/>
              </w:rPr>
            </w:pPr>
            <w:r w:rsidRPr="00795770">
              <w:rPr>
                <w:b/>
                <w:bCs/>
                <w:sz w:val="24"/>
                <w:szCs w:val="22"/>
                <w:lang w:val="es-GT"/>
              </w:rPr>
              <w:t>Resolución de Pantalla:</w:t>
            </w:r>
            <w:r w:rsidRPr="00795770">
              <w:rPr>
                <w:sz w:val="24"/>
                <w:szCs w:val="22"/>
                <w:lang w:val="es-GT"/>
              </w:rPr>
              <w:t xml:space="preserve"> </w:t>
            </w:r>
            <w:r w:rsidRPr="00795770">
              <w:rPr>
                <w:lang w:val="es-GT"/>
              </w:rPr>
              <w:t>1024 x 728</w:t>
            </w:r>
          </w:p>
        </w:tc>
        <w:tc>
          <w:tcPr>
            <w:tcW w:w="1091" w:type="dxa"/>
          </w:tcPr>
          <w:p w14:paraId="5819D7B6" w14:textId="77777777" w:rsidR="00B21F48" w:rsidRPr="00795770" w:rsidRDefault="00B21F48" w:rsidP="00B21F48">
            <w:pPr>
              <w:pStyle w:val="Quotecentred"/>
              <w:rPr>
                <w:lang w:val="es-GT"/>
              </w:rPr>
            </w:pPr>
          </w:p>
        </w:tc>
        <w:tc>
          <w:tcPr>
            <w:tcW w:w="4880" w:type="dxa"/>
          </w:tcPr>
          <w:p w14:paraId="596CE4C6" w14:textId="77777777" w:rsidR="003C5734" w:rsidRDefault="003C5734" w:rsidP="003C5734">
            <w:pPr>
              <w:pStyle w:val="Quote"/>
              <w:rPr>
                <w:b/>
                <w:bCs/>
                <w:sz w:val="32"/>
                <w:szCs w:val="24"/>
                <w:lang w:val="es-GT"/>
              </w:rPr>
            </w:pPr>
          </w:p>
          <w:p w14:paraId="017B1D3E" w14:textId="77777777" w:rsidR="003C5734" w:rsidRDefault="003C5734" w:rsidP="003C5734">
            <w:pPr>
              <w:pStyle w:val="Quote"/>
              <w:rPr>
                <w:b/>
                <w:bCs/>
                <w:sz w:val="32"/>
                <w:szCs w:val="24"/>
                <w:lang w:val="es-GT"/>
              </w:rPr>
            </w:pPr>
          </w:p>
          <w:p w14:paraId="64193BF8" w14:textId="77777777" w:rsidR="003C5734" w:rsidRDefault="003C5734" w:rsidP="003C5734">
            <w:pPr>
              <w:pStyle w:val="Quote"/>
              <w:rPr>
                <w:b/>
                <w:bCs/>
                <w:sz w:val="32"/>
                <w:szCs w:val="24"/>
                <w:lang w:val="es-GT"/>
              </w:rPr>
            </w:pPr>
          </w:p>
          <w:p w14:paraId="27CFB99E" w14:textId="77777777" w:rsidR="003C5734" w:rsidRDefault="003C5734" w:rsidP="003C5734">
            <w:pPr>
              <w:pStyle w:val="Quote"/>
              <w:rPr>
                <w:b/>
                <w:bCs/>
                <w:sz w:val="32"/>
                <w:szCs w:val="24"/>
                <w:lang w:val="es-GT"/>
              </w:rPr>
            </w:pPr>
          </w:p>
          <w:p w14:paraId="0412EFE0" w14:textId="77777777" w:rsidR="003C5734" w:rsidRDefault="003C5734" w:rsidP="003C5734">
            <w:pPr>
              <w:pStyle w:val="Quote"/>
              <w:rPr>
                <w:b/>
                <w:bCs/>
                <w:sz w:val="32"/>
                <w:szCs w:val="24"/>
                <w:lang w:val="es-GT"/>
              </w:rPr>
            </w:pPr>
          </w:p>
          <w:p w14:paraId="58B8089B" w14:textId="77777777" w:rsidR="003C5734" w:rsidRDefault="003C5734" w:rsidP="003C5734">
            <w:pPr>
              <w:pStyle w:val="Quote"/>
              <w:rPr>
                <w:b/>
                <w:bCs/>
                <w:sz w:val="32"/>
                <w:szCs w:val="24"/>
                <w:lang w:val="es-GT"/>
              </w:rPr>
            </w:pPr>
          </w:p>
          <w:p w14:paraId="5257FAC9" w14:textId="77777777" w:rsidR="003C5734" w:rsidRDefault="003C5734" w:rsidP="003C5734">
            <w:pPr>
              <w:pStyle w:val="Quote"/>
              <w:rPr>
                <w:b/>
                <w:bCs/>
                <w:sz w:val="32"/>
                <w:szCs w:val="24"/>
                <w:lang w:val="es-GT"/>
              </w:rPr>
            </w:pPr>
          </w:p>
          <w:p w14:paraId="72753782" w14:textId="516A0EC3" w:rsidR="00B21F48" w:rsidRPr="00795770" w:rsidRDefault="00795770" w:rsidP="003C5734">
            <w:pPr>
              <w:pStyle w:val="Quote"/>
              <w:rPr>
                <w:b/>
                <w:bCs/>
                <w:sz w:val="52"/>
                <w:szCs w:val="44"/>
                <w:lang w:val="es-GT"/>
              </w:rPr>
            </w:pPr>
            <w:r w:rsidRPr="00795770">
              <w:rPr>
                <w:b/>
                <w:bCs/>
                <w:sz w:val="32"/>
                <w:szCs w:val="24"/>
                <w:lang w:val="es-GT"/>
              </w:rPr>
              <w:t>¿</w:t>
            </w:r>
            <w:r w:rsidR="003C5734" w:rsidRPr="00795770">
              <w:rPr>
                <w:b/>
                <w:bCs/>
                <w:sz w:val="32"/>
                <w:szCs w:val="24"/>
                <w:lang w:val="es-GT"/>
              </w:rPr>
              <w:t>Cuáles</w:t>
            </w:r>
            <w:r w:rsidRPr="00795770">
              <w:rPr>
                <w:b/>
                <w:bCs/>
                <w:sz w:val="32"/>
                <w:szCs w:val="24"/>
                <w:lang w:val="es-GT"/>
              </w:rPr>
              <w:t xml:space="preserve"> son los requerimientos </w:t>
            </w:r>
            <w:r w:rsidR="003C5734">
              <w:rPr>
                <w:b/>
                <w:bCs/>
                <w:sz w:val="32"/>
                <w:szCs w:val="24"/>
                <w:lang w:val="es-GT"/>
              </w:rPr>
              <w:br/>
            </w:r>
            <w:r w:rsidRPr="00795770">
              <w:rPr>
                <w:b/>
                <w:bCs/>
                <w:sz w:val="32"/>
                <w:szCs w:val="24"/>
                <w:lang w:val="es-GT"/>
              </w:rPr>
              <w:t>del programa?</w:t>
            </w:r>
          </w:p>
        </w:tc>
      </w:tr>
    </w:tbl>
    <w:p w14:paraId="279C46E5" w14:textId="2F39C097" w:rsidR="005F2241" w:rsidRPr="00795770" w:rsidRDefault="005F2241">
      <w:pPr>
        <w:rPr>
          <w:lang w:val="es-GT"/>
        </w:rPr>
      </w:pPr>
      <w:r w:rsidRPr="00795770">
        <w:rPr>
          <w:lang w:val="es-GT"/>
        </w:rPr>
        <w:br w:type="page"/>
      </w:r>
    </w:p>
    <w:p w14:paraId="2B394484" w14:textId="77777777" w:rsidR="005F2241" w:rsidRPr="00795770" w:rsidRDefault="005F2241">
      <w:pPr>
        <w:rPr>
          <w:lang w:val="es-GT"/>
        </w:rPr>
      </w:pPr>
    </w:p>
    <w:tbl>
      <w:tblPr>
        <w:tblW w:w="5160" w:type="pct"/>
        <w:jc w:val="center"/>
        <w:tblLook w:val="0600" w:firstRow="0" w:lastRow="0" w:firstColumn="0" w:lastColumn="0" w:noHBand="1" w:noVBand="1"/>
        <w:tblDescription w:val="Layout table"/>
      </w:tblPr>
      <w:tblGrid>
        <w:gridCol w:w="6688"/>
        <w:gridCol w:w="5201"/>
      </w:tblGrid>
      <w:tr w:rsidR="00B21F48" w:rsidRPr="00E11E5D" w14:paraId="30557020" w14:textId="77777777" w:rsidTr="003C5734">
        <w:trPr>
          <w:trHeight w:val="9974"/>
          <w:jc w:val="center"/>
        </w:trPr>
        <w:tc>
          <w:tcPr>
            <w:tcW w:w="6687" w:type="dxa"/>
          </w:tcPr>
          <w:p w14:paraId="0CE394AF" w14:textId="77777777" w:rsidR="00795770" w:rsidRDefault="00795770" w:rsidP="00795770">
            <w:pPr>
              <w:pStyle w:val="NormalonDarkBackground"/>
              <w:rPr>
                <w:lang w:val="es-GT"/>
              </w:rPr>
            </w:pPr>
          </w:p>
          <w:p w14:paraId="411FDC73" w14:textId="193E7A39" w:rsidR="00795770" w:rsidRDefault="00795770" w:rsidP="00795770">
            <w:pPr>
              <w:pStyle w:val="NormalonDarkBackground"/>
              <w:rPr>
                <w:lang w:val="es-GT"/>
              </w:rPr>
            </w:pPr>
            <w:r w:rsidRPr="00795770">
              <w:rPr>
                <w:lang w:val="es-GT"/>
              </w:rPr>
              <w:t>Se desarroll</w:t>
            </w:r>
            <w:r>
              <w:rPr>
                <w:lang w:val="es-GT"/>
              </w:rPr>
              <w:t>o</w:t>
            </w:r>
            <w:r w:rsidRPr="00795770">
              <w:rPr>
                <w:lang w:val="es-GT"/>
              </w:rPr>
              <w:t xml:space="preserve"> y un intérprete que recibe diversas </w:t>
            </w:r>
            <w:r>
              <w:rPr>
                <w:lang w:val="es-GT"/>
              </w:rPr>
              <w:br/>
            </w:r>
            <w:r w:rsidRPr="00795770">
              <w:rPr>
                <w:lang w:val="es-GT"/>
              </w:rPr>
              <w:t>expresiones aritméticas</w:t>
            </w:r>
            <w:r>
              <w:rPr>
                <w:lang w:val="es-GT"/>
              </w:rPr>
              <w:t>,</w:t>
            </w:r>
            <w:r w:rsidRPr="00795770">
              <w:rPr>
                <w:lang w:val="es-GT"/>
              </w:rPr>
              <w:t xml:space="preserve"> </w:t>
            </w:r>
            <w:r>
              <w:rPr>
                <w:lang w:val="es-GT"/>
              </w:rPr>
              <w:t>y este presentará como</w:t>
            </w:r>
            <w:r>
              <w:rPr>
                <w:lang w:val="es-GT"/>
              </w:rPr>
              <w:br/>
              <w:t>output el resultado de dicha expresión ingresada.</w:t>
            </w:r>
          </w:p>
          <w:p w14:paraId="758F65BA" w14:textId="77777777" w:rsidR="00795770" w:rsidRDefault="00795770" w:rsidP="00795770">
            <w:pPr>
              <w:pStyle w:val="NormalonDarkBackground"/>
              <w:rPr>
                <w:lang w:val="es-GT"/>
              </w:rPr>
            </w:pPr>
          </w:p>
          <w:p w14:paraId="739745B4" w14:textId="75D8129F" w:rsidR="00795770" w:rsidRPr="00795770" w:rsidRDefault="00795770" w:rsidP="00795770">
            <w:pPr>
              <w:pStyle w:val="NormalonDarkBackground"/>
              <w:jc w:val="center"/>
              <w:rPr>
                <w:b/>
                <w:bCs/>
                <w:lang w:val="es-GT"/>
              </w:rPr>
            </w:pPr>
            <w:r w:rsidRPr="00795770">
              <w:rPr>
                <w:b/>
                <w:bCs/>
                <w:lang w:val="es-GT"/>
              </w:rPr>
              <w:t xml:space="preserve">¿Qué tecnologías se necesitan para </w:t>
            </w:r>
            <w:r>
              <w:rPr>
                <w:b/>
                <w:bCs/>
                <w:lang w:val="es-GT"/>
              </w:rPr>
              <w:br/>
            </w:r>
            <w:r w:rsidRPr="00795770">
              <w:rPr>
                <w:b/>
                <w:bCs/>
                <w:lang w:val="es-GT"/>
              </w:rPr>
              <w:t>su funcionamiento</w:t>
            </w:r>
            <w:r w:rsidR="003C5734">
              <w:rPr>
                <w:b/>
                <w:bCs/>
                <w:lang w:val="es-GT"/>
              </w:rPr>
              <w:t xml:space="preserve"> y desarrollo</w:t>
            </w:r>
            <w:r w:rsidRPr="00795770">
              <w:rPr>
                <w:b/>
                <w:bCs/>
                <w:lang w:val="es-GT"/>
              </w:rPr>
              <w:t>?</w:t>
            </w:r>
          </w:p>
          <w:p w14:paraId="520A7E54" w14:textId="136F4B51" w:rsidR="00795770" w:rsidRDefault="00795770" w:rsidP="00795770">
            <w:pPr>
              <w:pStyle w:val="NormalonDarkBackground"/>
              <w:rPr>
                <w:lang w:val="es-GT"/>
              </w:rPr>
            </w:pPr>
            <w:r w:rsidRPr="003C5734">
              <w:rPr>
                <w:b/>
                <w:bCs/>
                <w:lang w:val="es-GT"/>
              </w:rPr>
              <w:t>Jlex</w:t>
            </w:r>
            <w:r>
              <w:rPr>
                <w:lang w:val="es-GT"/>
              </w:rPr>
              <w:t xml:space="preserve">: </w:t>
            </w:r>
            <w:r w:rsidRPr="00795770">
              <w:rPr>
                <w:lang w:val="es-GT"/>
              </w:rPr>
              <w:t xml:space="preserve">es una herramienta desarrollada en Java que toma </w:t>
            </w:r>
            <w:r>
              <w:rPr>
                <w:lang w:val="es-GT"/>
              </w:rPr>
              <w:br/>
            </w:r>
            <w:r w:rsidRPr="00795770">
              <w:rPr>
                <w:lang w:val="es-GT"/>
              </w:rPr>
              <w:t>como entrada un archivo “entrada”, con este crea un archivo fuente java entrada. lex. java correspondiente al analizador léxico. En otras palabras, Jlex es un generador de analizadores léxicos.</w:t>
            </w:r>
          </w:p>
          <w:p w14:paraId="2FA91FCB" w14:textId="77777777" w:rsidR="003C5734" w:rsidRDefault="003C5734" w:rsidP="00795770">
            <w:pPr>
              <w:pStyle w:val="NormalonDarkBackground"/>
              <w:rPr>
                <w:lang w:val="es-GT"/>
              </w:rPr>
            </w:pPr>
          </w:p>
          <w:p w14:paraId="54B4C2AF" w14:textId="06357F86" w:rsidR="00795770" w:rsidRDefault="00795770" w:rsidP="00795770">
            <w:pPr>
              <w:pStyle w:val="NormalonDarkBackground"/>
              <w:rPr>
                <w:lang w:val="es-GT"/>
              </w:rPr>
            </w:pPr>
            <w:r w:rsidRPr="003C5734">
              <w:rPr>
                <w:b/>
                <w:bCs/>
                <w:lang w:val="es-GT"/>
              </w:rPr>
              <w:t>CUP</w:t>
            </w:r>
            <w:r>
              <w:rPr>
                <w:lang w:val="es-GT"/>
              </w:rPr>
              <w:t xml:space="preserve">: </w:t>
            </w:r>
            <w:r w:rsidRPr="00795770">
              <w:rPr>
                <w:lang w:val="es-GT"/>
              </w:rPr>
              <w:t>es un parser-generador. Es un analizador sintáctico que construye un parser para gramáticas tipo LALR(1), con código de producción y asociación de fragmentos de código JAVA. Cuando una producción en particular es reconocida, se genera un archivo fuente Java, parser.</w:t>
            </w:r>
          </w:p>
          <w:p w14:paraId="4D69E3D0" w14:textId="77777777" w:rsidR="003C5734" w:rsidRPr="00795770" w:rsidRDefault="003C5734" w:rsidP="00795770">
            <w:pPr>
              <w:pStyle w:val="NormalonDarkBackground"/>
              <w:rPr>
                <w:lang w:val="es-GT"/>
              </w:rPr>
            </w:pPr>
          </w:p>
          <w:p w14:paraId="258EB107" w14:textId="77777777" w:rsidR="003C5734" w:rsidRDefault="003C5734" w:rsidP="003C5734">
            <w:pPr>
              <w:pStyle w:val="NormalonDarkBackground"/>
              <w:rPr>
                <w:lang w:val="es-GT"/>
              </w:rPr>
            </w:pPr>
          </w:p>
          <w:p w14:paraId="5F4D9E76" w14:textId="77777777" w:rsidR="003C5734" w:rsidRDefault="003C5734" w:rsidP="003C5734">
            <w:pPr>
              <w:pStyle w:val="NormalonDarkBackground"/>
              <w:ind w:left="720" w:hanging="720"/>
              <w:rPr>
                <w:lang w:val="es-GT"/>
              </w:rPr>
            </w:pPr>
          </w:p>
          <w:p w14:paraId="0106676E" w14:textId="77777777" w:rsidR="003C5734" w:rsidRDefault="003C5734" w:rsidP="003C5734">
            <w:pPr>
              <w:pStyle w:val="NormalonDarkBackground"/>
              <w:ind w:left="720" w:hanging="720"/>
              <w:rPr>
                <w:lang w:val="es-GT"/>
              </w:rPr>
            </w:pPr>
          </w:p>
          <w:p w14:paraId="2AB24D23" w14:textId="77777777" w:rsidR="003C5734" w:rsidRDefault="003C5734" w:rsidP="003C5734">
            <w:pPr>
              <w:pStyle w:val="NormalonDarkBackground"/>
              <w:ind w:left="720" w:hanging="720"/>
              <w:rPr>
                <w:lang w:val="es-GT"/>
              </w:rPr>
            </w:pPr>
          </w:p>
          <w:p w14:paraId="3BBA8AA8" w14:textId="77777777" w:rsidR="003C5734" w:rsidRDefault="003C5734" w:rsidP="003C5734">
            <w:pPr>
              <w:pStyle w:val="NormalonDarkBackground"/>
              <w:ind w:left="720" w:hanging="720"/>
              <w:rPr>
                <w:lang w:val="es-GT"/>
              </w:rPr>
            </w:pPr>
          </w:p>
          <w:p w14:paraId="24BF610F" w14:textId="4AD471CE" w:rsidR="00795770" w:rsidRPr="003C5734" w:rsidRDefault="00795770" w:rsidP="003C5734">
            <w:pPr>
              <w:pStyle w:val="NormalonDarkBackground"/>
              <w:rPr>
                <w:lang w:val="es-GT"/>
              </w:rPr>
            </w:pPr>
          </w:p>
        </w:tc>
        <w:tc>
          <w:tcPr>
            <w:tcW w:w="5201" w:type="dxa"/>
          </w:tcPr>
          <w:p w14:paraId="0820BF5C" w14:textId="77777777" w:rsidR="003C5734" w:rsidRDefault="003C5734" w:rsidP="00B21F48">
            <w:pPr>
              <w:pStyle w:val="Quotecentred"/>
              <w:rPr>
                <w:b/>
                <w:bCs/>
                <w:sz w:val="32"/>
                <w:szCs w:val="24"/>
                <w:lang w:val="es-GT"/>
              </w:rPr>
            </w:pPr>
          </w:p>
          <w:p w14:paraId="5CFB50BE" w14:textId="37E74CB8" w:rsidR="00B21F48" w:rsidRPr="00795770" w:rsidRDefault="00795770" w:rsidP="00B21F48">
            <w:pPr>
              <w:pStyle w:val="Quotecentred"/>
              <w:rPr>
                <w:b/>
                <w:bCs/>
                <w:lang w:val="es-GT"/>
              </w:rPr>
            </w:pPr>
            <w:r w:rsidRPr="00795770">
              <w:rPr>
                <w:b/>
                <w:bCs/>
                <w:sz w:val="32"/>
                <w:szCs w:val="24"/>
                <w:lang w:val="es-GT"/>
              </w:rPr>
              <w:t>¿</w:t>
            </w:r>
            <w:r w:rsidR="003C5734" w:rsidRPr="00795770">
              <w:rPr>
                <w:b/>
                <w:bCs/>
                <w:sz w:val="32"/>
                <w:szCs w:val="24"/>
                <w:lang w:val="es-GT"/>
              </w:rPr>
              <w:t>Cuál</w:t>
            </w:r>
            <w:r w:rsidRPr="00795770">
              <w:rPr>
                <w:b/>
                <w:bCs/>
                <w:sz w:val="32"/>
                <w:szCs w:val="24"/>
                <w:lang w:val="es-GT"/>
              </w:rPr>
              <w:t xml:space="preserve"> es el objetivo del software</w:t>
            </w:r>
            <w:r>
              <w:rPr>
                <w:b/>
                <w:bCs/>
                <w:sz w:val="32"/>
                <w:szCs w:val="24"/>
                <w:lang w:val="es-GT"/>
              </w:rPr>
              <w:t xml:space="preserve"> y </w:t>
            </w:r>
            <w:r w:rsidR="003C5734">
              <w:rPr>
                <w:b/>
                <w:bCs/>
                <w:sz w:val="32"/>
                <w:szCs w:val="24"/>
                <w:lang w:val="es-GT"/>
              </w:rPr>
              <w:t>cómo</w:t>
            </w:r>
            <w:r>
              <w:rPr>
                <w:b/>
                <w:bCs/>
                <w:sz w:val="32"/>
                <w:szCs w:val="24"/>
                <w:lang w:val="es-GT"/>
              </w:rPr>
              <w:t xml:space="preserve"> funciona</w:t>
            </w:r>
            <w:r w:rsidRPr="00795770">
              <w:rPr>
                <w:b/>
                <w:bCs/>
                <w:sz w:val="32"/>
                <w:szCs w:val="24"/>
                <w:lang w:val="es-GT"/>
              </w:rPr>
              <w:t>?</w:t>
            </w:r>
          </w:p>
        </w:tc>
      </w:tr>
    </w:tbl>
    <w:p w14:paraId="0F293D94" w14:textId="77777777" w:rsidR="00795770" w:rsidRPr="00795770" w:rsidRDefault="00795770">
      <w:pPr>
        <w:rPr>
          <w:lang w:val="es-GT"/>
        </w:rPr>
      </w:pPr>
      <w:r w:rsidRPr="00795770">
        <w:rPr>
          <w:b/>
          <w:lang w:val="es-GT"/>
        </w:rPr>
        <w:br w:type="page"/>
      </w:r>
    </w:p>
    <w:tbl>
      <w:tblPr>
        <w:tblW w:w="5000" w:type="pct"/>
        <w:jc w:val="center"/>
        <w:tblLook w:val="0600" w:firstRow="0" w:lastRow="0" w:firstColumn="0" w:lastColumn="0" w:noHBand="1" w:noVBand="1"/>
        <w:tblDescription w:val="Layout table"/>
      </w:tblPr>
      <w:tblGrid>
        <w:gridCol w:w="11520"/>
      </w:tblGrid>
      <w:tr w:rsidR="00B21F48" w:rsidRPr="00E11E5D" w14:paraId="256E8C0B" w14:textId="77777777" w:rsidTr="00B21F48">
        <w:trPr>
          <w:trHeight w:val="1417"/>
          <w:jc w:val="center"/>
        </w:trPr>
        <w:tc>
          <w:tcPr>
            <w:tcW w:w="11520" w:type="dxa"/>
            <w:vAlign w:val="center"/>
          </w:tcPr>
          <w:tbl>
            <w:tblPr>
              <w:tblW w:w="11666" w:type="dxa"/>
              <w:jc w:val="center"/>
              <w:tblLook w:val="0600" w:firstRow="0" w:lastRow="0" w:firstColumn="0" w:lastColumn="0" w:noHBand="1" w:noVBand="1"/>
              <w:tblDescription w:val="Layout table"/>
            </w:tblPr>
            <w:tblGrid>
              <w:gridCol w:w="8506"/>
              <w:gridCol w:w="3160"/>
            </w:tblGrid>
            <w:tr w:rsidR="000C6ABD" w:rsidRPr="00E11E5D" w14:paraId="05BACA7F" w14:textId="77777777" w:rsidTr="003C5734">
              <w:trPr>
                <w:trHeight w:val="9974"/>
                <w:jc w:val="center"/>
              </w:trPr>
              <w:tc>
                <w:tcPr>
                  <w:tcW w:w="7305" w:type="dxa"/>
                </w:tcPr>
                <w:p w14:paraId="78ADDBB7" w14:textId="03B6B9F6" w:rsidR="003C5734" w:rsidRDefault="003C5734" w:rsidP="003C5734">
                  <w:pPr>
                    <w:pStyle w:val="NormalonDarkBackground"/>
                    <w:ind w:left="720" w:hanging="720"/>
                    <w:rPr>
                      <w:lang w:val="es-GT"/>
                    </w:rPr>
                  </w:pPr>
                </w:p>
                <w:p w14:paraId="40D2ED12" w14:textId="1A1D005A" w:rsidR="003C5734" w:rsidRDefault="003C5734" w:rsidP="003C5734">
                  <w:pPr>
                    <w:pStyle w:val="NormalonDarkBackground"/>
                    <w:ind w:left="720" w:hanging="720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Primero que nada, debemos tener instalado lo siguiente:</w:t>
                  </w:r>
                </w:p>
                <w:p w14:paraId="2C989FFC" w14:textId="55352964" w:rsidR="003C5734" w:rsidRDefault="003C5734" w:rsidP="003C5734">
                  <w:pPr>
                    <w:pStyle w:val="NormalonDarkBackground"/>
                    <w:numPr>
                      <w:ilvl w:val="0"/>
                      <w:numId w:val="1"/>
                    </w:num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Java Development Kit (JDK)</w:t>
                  </w:r>
                </w:p>
                <w:p w14:paraId="7381B804" w14:textId="2AFAA005" w:rsidR="003C5734" w:rsidRDefault="003C5734" w:rsidP="003C5734">
                  <w:pPr>
                    <w:pStyle w:val="NormalonDarkBackground"/>
                    <w:numPr>
                      <w:ilvl w:val="0"/>
                      <w:numId w:val="1"/>
                    </w:num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 xml:space="preserve">Netbeans 8.2 </w:t>
                  </w:r>
                </w:p>
                <w:p w14:paraId="2BA0FF33" w14:textId="5A6B19F2" w:rsidR="003C5734" w:rsidRDefault="003C5734" w:rsidP="003C5734">
                  <w:pPr>
                    <w:pStyle w:val="NormalonDarkBackground"/>
                    <w:rPr>
                      <w:lang w:val="es-GT"/>
                    </w:rPr>
                  </w:pPr>
                </w:p>
                <w:p w14:paraId="1A11FBD5" w14:textId="420E2D92" w:rsidR="003C5734" w:rsidRDefault="003C5734" w:rsidP="003C5734">
                  <w:pPr>
                    <w:pStyle w:val="NormalonDarkBackground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Se necesita la descarga de JLex el cual puede</w:t>
                  </w:r>
                  <w:r>
                    <w:rPr>
                      <w:lang w:val="es-GT"/>
                    </w:rPr>
                    <w:br/>
                    <w:t>hacerse desde la siguiente página:</w:t>
                  </w:r>
                  <w:r>
                    <w:rPr>
                      <w:lang w:val="es-GT"/>
                    </w:rPr>
                    <w:br/>
                  </w:r>
                  <w:hyperlink r:id="rId11" w:history="1">
                    <w:r w:rsidRPr="00822A68">
                      <w:rPr>
                        <w:rStyle w:val="Hyperlink"/>
                        <w:lang w:val="es-GT"/>
                      </w:rPr>
                      <w:t>https://www.cs.princeton.edu/~appel/modern/java/JLex/</w:t>
                    </w:r>
                  </w:hyperlink>
                </w:p>
                <w:p w14:paraId="726DD96F" w14:textId="4EC22F10" w:rsidR="003C5734" w:rsidRDefault="003C5734" w:rsidP="003C5734">
                  <w:pPr>
                    <w:pStyle w:val="NormalonDarkBackground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Y también se debe descargar CUP, para ello se ingresa a:</w:t>
                  </w:r>
                  <w:r>
                    <w:rPr>
                      <w:lang w:val="es-GT"/>
                    </w:rPr>
                    <w:br/>
                  </w:r>
                  <w:hyperlink r:id="rId12" w:history="1">
                    <w:r w:rsidRPr="00822A68">
                      <w:rPr>
                        <w:rStyle w:val="Hyperlink"/>
                        <w:lang w:val="es-GT"/>
                      </w:rPr>
                      <w:t>http://www2.cs.tum.edu/projects/cup/</w:t>
                    </w:r>
                  </w:hyperlink>
                </w:p>
                <w:p w14:paraId="0B7245DD" w14:textId="6BD99E61" w:rsidR="003C5734" w:rsidRDefault="003C5734" w:rsidP="003C5734">
                  <w:pPr>
                    <w:pStyle w:val="NormalonDarkBackground"/>
                    <w:rPr>
                      <w:lang w:val="es-GT"/>
                    </w:rPr>
                  </w:pPr>
                </w:p>
                <w:p w14:paraId="169DE2C8" w14:textId="724A7D66" w:rsidR="003C5734" w:rsidRDefault="003C5734" w:rsidP="003C5734">
                  <w:pPr>
                    <w:pStyle w:val="NormalonDarkBackground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 xml:space="preserve">Se descomprimen los </w:t>
                  </w:r>
                  <w:r w:rsidRPr="003C5734">
                    <w:rPr>
                      <w:lang w:val="es-GT"/>
                    </w:rPr>
                    <w:t>archivo</w:t>
                  </w:r>
                  <w:r>
                    <w:rPr>
                      <w:lang w:val="es-GT"/>
                    </w:rPr>
                    <w:t>s</w:t>
                  </w:r>
                  <w:r w:rsidRPr="003C5734">
                    <w:rPr>
                      <w:lang w:val="es-GT"/>
                    </w:rPr>
                    <w:t xml:space="preserve"> descargado</w:t>
                  </w:r>
                  <w:r>
                    <w:rPr>
                      <w:lang w:val="es-GT"/>
                    </w:rPr>
                    <w:t>s</w:t>
                  </w:r>
                  <w:r w:rsidRPr="003C5734">
                    <w:rPr>
                      <w:lang w:val="es-GT"/>
                    </w:rPr>
                    <w:t xml:space="preserve">, para </w:t>
                  </w:r>
                  <w:r w:rsidR="000C6ABD">
                    <w:rPr>
                      <w:lang w:val="es-GT"/>
                    </w:rPr>
                    <w:t>ello se recomienda</w:t>
                  </w:r>
                  <w:r w:rsidRPr="003C5734">
                    <w:rPr>
                      <w:lang w:val="es-GT"/>
                    </w:rPr>
                    <w:t xml:space="preserve"> </w:t>
                  </w:r>
                  <w:r w:rsidR="000C6ABD">
                    <w:rPr>
                      <w:lang w:val="es-GT"/>
                    </w:rPr>
                    <w:br/>
                  </w:r>
                  <w:r w:rsidRPr="003C5734">
                    <w:rPr>
                      <w:lang w:val="es-GT"/>
                    </w:rPr>
                    <w:t>WinRar, y obtendremos los siguientes archivos:</w:t>
                  </w:r>
                </w:p>
                <w:p w14:paraId="1F226499" w14:textId="36D885B7" w:rsidR="000C6ABD" w:rsidRDefault="000C6ABD" w:rsidP="000C6ABD">
                  <w:pPr>
                    <w:pStyle w:val="NormalonDarkBackground"/>
                    <w:jc w:val="center"/>
                    <w:rPr>
                      <w:lang w:val="es-GT"/>
                    </w:rPr>
                  </w:pPr>
                  <w:r>
                    <w:drawing>
                      <wp:inline distT="0" distB="0" distL="0" distR="0" wp14:anchorId="3B1B89C3" wp14:editId="2A80C014">
                        <wp:extent cx="1152525" cy="514350"/>
                        <wp:effectExtent l="0" t="0" r="9525" b="0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525" cy="514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C9717A" w14:textId="01292FF8" w:rsidR="000C6ABD" w:rsidRDefault="000C6ABD" w:rsidP="000C6ABD">
                  <w:pPr>
                    <w:pStyle w:val="NormalonDarkBackground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Dichas librerías deben estar instaladas en NetBeans, para poder asegurar que las librerías estén correctamente instaladas se puede ver de dos maneras.</w:t>
                  </w:r>
                </w:p>
                <w:p w14:paraId="2421EAA7" w14:textId="662637EE" w:rsidR="000C6ABD" w:rsidRDefault="000C6ABD" w:rsidP="000C6ABD">
                  <w:pPr>
                    <w:pStyle w:val="NormalonDarkBackground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La primera opción es ver las propiedades del programa &gt; Libraries, si las librerías no se encuentra ahí, simplemente se agregan dando click sobre “Add JAR/Folder” e incluìmos ambos archivos. Como referencia:</w:t>
                  </w:r>
                </w:p>
                <w:p w14:paraId="633C9A1F" w14:textId="09310759" w:rsidR="000C6ABD" w:rsidRPr="000C6ABD" w:rsidRDefault="000C6ABD" w:rsidP="000C6ABD">
                  <w:pPr>
                    <w:pStyle w:val="NormalonDarkBackground"/>
                    <w:rPr>
                      <w:lang w:val="es-ES"/>
                    </w:rPr>
                  </w:pPr>
                  <w:r>
                    <w:drawing>
                      <wp:inline distT="0" distB="0" distL="0" distR="0" wp14:anchorId="38F3915D" wp14:editId="587742CC">
                        <wp:extent cx="5264312" cy="1908313"/>
                        <wp:effectExtent l="0" t="0" r="0" b="0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5198" cy="19267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E77785" w14:textId="167F2C26" w:rsidR="000C6ABD" w:rsidRPr="000C6ABD" w:rsidRDefault="000C6ABD" w:rsidP="003C5734">
                  <w:pPr>
                    <w:pStyle w:val="NormalonDarkBackground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 xml:space="preserve">Estas librerías las discutiremos mas adelanto pues nos ayudarán a que el software funcione de una forma optima. </w:t>
                  </w:r>
                </w:p>
                <w:p w14:paraId="76DDB376" w14:textId="77777777" w:rsidR="003C5734" w:rsidRDefault="003C5734" w:rsidP="003C5734">
                  <w:pPr>
                    <w:pStyle w:val="NormalonDarkBackground"/>
                    <w:ind w:left="720" w:hanging="720"/>
                    <w:rPr>
                      <w:lang w:val="es-GT"/>
                    </w:rPr>
                  </w:pPr>
                </w:p>
                <w:p w14:paraId="323AB399" w14:textId="77777777" w:rsidR="003C5734" w:rsidRDefault="003C5734" w:rsidP="003C5734">
                  <w:pPr>
                    <w:pStyle w:val="NormalonDarkBackground"/>
                    <w:ind w:left="720" w:hanging="720"/>
                    <w:rPr>
                      <w:lang w:val="es-GT"/>
                    </w:rPr>
                  </w:pPr>
                </w:p>
                <w:p w14:paraId="1108C6A2" w14:textId="77777777" w:rsidR="003C5734" w:rsidRDefault="003C5734" w:rsidP="003C5734">
                  <w:pPr>
                    <w:pStyle w:val="NormalonDarkBackground"/>
                    <w:ind w:left="720" w:hanging="720"/>
                    <w:rPr>
                      <w:lang w:val="es-GT"/>
                    </w:rPr>
                  </w:pPr>
                </w:p>
                <w:p w14:paraId="18B8E45C" w14:textId="77777777" w:rsidR="003C5734" w:rsidRPr="003C5734" w:rsidRDefault="003C5734" w:rsidP="003C5734">
                  <w:pPr>
                    <w:pStyle w:val="NormalonDarkBackground"/>
                    <w:rPr>
                      <w:lang w:val="es-GT"/>
                    </w:rPr>
                  </w:pPr>
                </w:p>
              </w:tc>
              <w:tc>
                <w:tcPr>
                  <w:tcW w:w="4361" w:type="dxa"/>
                </w:tcPr>
                <w:p w14:paraId="081D570C" w14:textId="77777777" w:rsidR="003C5734" w:rsidRDefault="003C5734" w:rsidP="003C5734">
                  <w:pPr>
                    <w:pStyle w:val="Quotecentred"/>
                    <w:rPr>
                      <w:b/>
                      <w:bCs/>
                      <w:sz w:val="32"/>
                      <w:szCs w:val="24"/>
                      <w:lang w:val="es-GT"/>
                    </w:rPr>
                  </w:pPr>
                </w:p>
                <w:p w14:paraId="68A10E9F" w14:textId="1B25C119" w:rsidR="003C5734" w:rsidRPr="00795770" w:rsidRDefault="003C5734" w:rsidP="003C5734">
                  <w:pPr>
                    <w:pStyle w:val="Quotecentred"/>
                    <w:rPr>
                      <w:b/>
                      <w:bCs/>
                      <w:lang w:val="es-GT"/>
                    </w:rPr>
                  </w:pPr>
                  <w:r w:rsidRPr="00795770">
                    <w:rPr>
                      <w:b/>
                      <w:bCs/>
                      <w:sz w:val="32"/>
                      <w:szCs w:val="24"/>
                      <w:lang w:val="es-GT"/>
                    </w:rPr>
                    <w:t>¿Cuál</w:t>
                  </w:r>
                  <w:r>
                    <w:rPr>
                      <w:b/>
                      <w:bCs/>
                      <w:sz w:val="32"/>
                      <w:szCs w:val="24"/>
                      <w:lang w:val="es-GT"/>
                    </w:rPr>
                    <w:t>es</w:t>
                  </w:r>
                  <w:r w:rsidRPr="00795770">
                    <w:rPr>
                      <w:b/>
                      <w:bCs/>
                      <w:sz w:val="32"/>
                      <w:szCs w:val="24"/>
                      <w:lang w:val="es-GT"/>
                    </w:rPr>
                    <w:t xml:space="preserve"> </w:t>
                  </w:r>
                  <w:r>
                    <w:rPr>
                      <w:b/>
                      <w:bCs/>
                      <w:sz w:val="32"/>
                      <w:szCs w:val="24"/>
                      <w:lang w:val="es-GT"/>
                    </w:rPr>
                    <w:t>son los prerrequisitos para el funcionamiento del software</w:t>
                  </w:r>
                  <w:r w:rsidRPr="00795770">
                    <w:rPr>
                      <w:b/>
                      <w:bCs/>
                      <w:sz w:val="32"/>
                      <w:szCs w:val="24"/>
                      <w:lang w:val="es-GT"/>
                    </w:rPr>
                    <w:t>?</w:t>
                  </w:r>
                </w:p>
              </w:tc>
            </w:tr>
          </w:tbl>
          <w:p w14:paraId="58BB5311" w14:textId="06EA9CEF" w:rsidR="00B21F48" w:rsidRPr="00795770" w:rsidRDefault="00B21F48" w:rsidP="003C5734">
            <w:pPr>
              <w:pStyle w:val="Contact"/>
              <w:jc w:val="left"/>
              <w:rPr>
                <w:lang w:val="es-GT"/>
              </w:rPr>
            </w:pPr>
          </w:p>
        </w:tc>
      </w:tr>
    </w:tbl>
    <w:p w14:paraId="1CFF45CF" w14:textId="7F74056C" w:rsidR="000C6ABD" w:rsidRDefault="000C6ABD" w:rsidP="00036A0E">
      <w:pPr>
        <w:rPr>
          <w:lang w:val="es-GT"/>
        </w:rPr>
      </w:pPr>
    </w:p>
    <w:p w14:paraId="4185937D" w14:textId="534B28B3" w:rsidR="000C6ABD" w:rsidRDefault="000C6ABD">
      <w:pPr>
        <w:rPr>
          <w:lang w:val="es-GT"/>
        </w:rPr>
      </w:pPr>
    </w:p>
    <w:tbl>
      <w:tblPr>
        <w:tblW w:w="11666" w:type="dxa"/>
        <w:jc w:val="center"/>
        <w:tblLook w:val="0600" w:firstRow="0" w:lastRow="0" w:firstColumn="0" w:lastColumn="0" w:noHBand="1" w:noVBand="1"/>
        <w:tblDescription w:val="Layout table"/>
      </w:tblPr>
      <w:tblGrid>
        <w:gridCol w:w="7092"/>
        <w:gridCol w:w="4574"/>
      </w:tblGrid>
      <w:tr w:rsidR="000C6ABD" w:rsidRPr="00E11E5D" w14:paraId="637E0358" w14:textId="77777777" w:rsidTr="000A7A1C">
        <w:trPr>
          <w:trHeight w:val="9974"/>
          <w:jc w:val="center"/>
        </w:trPr>
        <w:tc>
          <w:tcPr>
            <w:tcW w:w="7305" w:type="dxa"/>
          </w:tcPr>
          <w:p w14:paraId="375FF29F" w14:textId="77777777" w:rsidR="007D00BD" w:rsidRDefault="007D00BD" w:rsidP="007D00BD">
            <w:pPr>
              <w:pStyle w:val="NormalonDarkBackground"/>
              <w:rPr>
                <w:lang w:val="es-GT"/>
              </w:rPr>
            </w:pPr>
            <w:r>
              <w:rPr>
                <w:lang w:val="es-ES"/>
              </w:rPr>
              <w:t>Dentro de la carpeta “Compilador” encontraremos</w:t>
            </w:r>
            <w:r>
              <w:rPr>
                <w:lang w:val="es-ES"/>
              </w:rPr>
              <w:br/>
              <w:t xml:space="preserve">nuestro Generador Lexico, el nombre de este </w:t>
            </w:r>
            <w:r>
              <w:rPr>
                <w:lang w:val="es-ES"/>
              </w:rPr>
              <w:br/>
              <w:t>es “LexicalGrammarGenerator.java”, el cual nos</w:t>
            </w:r>
            <w:r>
              <w:rPr>
                <w:lang w:val="es-ES"/>
              </w:rPr>
              <w:br/>
              <w:t xml:space="preserve">ayudará a generar los archivos necesarios con la </w:t>
            </w:r>
            <w:r>
              <w:rPr>
                <w:lang w:val="es-ES"/>
              </w:rPr>
              <w:br/>
              <w:t>lógica para el correcto funcionamiento del programa.</w:t>
            </w:r>
            <w:r>
              <w:rPr>
                <w:lang w:val="es-ES"/>
              </w:rPr>
              <w:br/>
            </w:r>
          </w:p>
          <w:p w14:paraId="57DEE9B3" w14:textId="77777777" w:rsidR="007D00BD" w:rsidRDefault="007D00BD" w:rsidP="007D00BD">
            <w:pPr>
              <w:pStyle w:val="NormalonDarkBackground"/>
              <w:rPr>
                <w:lang w:val="es-GT"/>
              </w:rPr>
            </w:pPr>
            <w:r>
              <w:rPr>
                <w:lang w:val="es-GT"/>
              </w:rPr>
              <w:t>Para ello, el único cambio importante que se debe hacer</w:t>
            </w:r>
            <w:r>
              <w:rPr>
                <w:lang w:val="es-GT"/>
              </w:rPr>
              <w:br/>
              <w:t>es la ruta en donde se generaran los archivos. Por ejemplo:</w:t>
            </w:r>
            <w:r>
              <w:rPr>
                <w:lang w:val="es-GT"/>
              </w:rPr>
              <w:br/>
            </w:r>
            <w:r>
              <w:rPr>
                <w:lang w:val="es-GT"/>
              </w:rPr>
              <w:br/>
            </w:r>
            <w:r w:rsidRPr="007D00BD">
              <w:rPr>
                <w:lang w:val="es-GT"/>
              </w:rPr>
              <w:t>C:/Users/</w:t>
            </w:r>
            <w:r>
              <w:rPr>
                <w:lang w:val="es-GT"/>
              </w:rPr>
              <w:t>UserName</w:t>
            </w:r>
            <w:r w:rsidRPr="007D00BD">
              <w:rPr>
                <w:lang w:val="es-GT"/>
              </w:rPr>
              <w:t>/Documents/NetBeansProjects/</w:t>
            </w:r>
            <w:r>
              <w:rPr>
                <w:lang w:val="es-GT"/>
              </w:rPr>
              <w:br/>
            </w:r>
            <w:r w:rsidRPr="007D00BD">
              <w:rPr>
                <w:lang w:val="es-GT"/>
              </w:rPr>
              <w:t>CalculadoraCompiladores/src/Compilador/Lexer.flex";</w:t>
            </w:r>
          </w:p>
          <w:p w14:paraId="34FFEDEF" w14:textId="77777777" w:rsidR="007D00BD" w:rsidRPr="00E11E5D" w:rsidRDefault="007D00BD" w:rsidP="007D00BD">
            <w:pPr>
              <w:pStyle w:val="NormalonDarkBackground"/>
              <w:rPr>
                <w:lang w:val="es-GT"/>
              </w:rPr>
            </w:pPr>
            <w:r>
              <w:rPr>
                <w:lang w:val="es-GT"/>
              </w:rPr>
              <w:t>Recordemos que todas las rutas utilizadas en esta sección deben</w:t>
            </w:r>
            <w:r>
              <w:rPr>
                <w:lang w:val="es-GT"/>
              </w:rPr>
              <w:br/>
              <w:t>actualizarse acorde a donde este ubicado el programa.</w:t>
            </w:r>
          </w:p>
          <w:p w14:paraId="5D99B74D" w14:textId="1793C9B8" w:rsidR="007D00BD" w:rsidRDefault="007D00BD" w:rsidP="007D00BD">
            <w:pPr>
              <w:pStyle w:val="NormalonDarkBackground"/>
              <w:rPr>
                <w:lang w:val="es-GT"/>
              </w:rPr>
            </w:pPr>
            <w:r w:rsidRPr="007D00BD">
              <w:rPr>
                <w:lang w:val="es-GT"/>
              </w:rPr>
              <w:t xml:space="preserve">Antes de seguir avanzando, </w:t>
            </w:r>
            <w:r>
              <w:rPr>
                <w:lang w:val="es-GT"/>
              </w:rPr>
              <w:t xml:space="preserve">tomemos en cuenta que hay 2 archivos </w:t>
            </w:r>
            <w:r>
              <w:rPr>
                <w:lang w:val="es-GT"/>
              </w:rPr>
              <w:br/>
              <w:t>que dan la funcionabilidad y lógica en el programa, los cuales son:</w:t>
            </w:r>
            <w:r>
              <w:rPr>
                <w:lang w:val="es-GT"/>
              </w:rPr>
              <w:br/>
              <w:t>Lexer.flex y Sintax.cup.</w:t>
            </w:r>
          </w:p>
          <w:p w14:paraId="7D2E0E1D" w14:textId="63E4A19B" w:rsidR="007D00BD" w:rsidRDefault="007D00BD" w:rsidP="007D00BD">
            <w:pPr>
              <w:pStyle w:val="NormalonDarkBackground"/>
              <w:rPr>
                <w:lang w:val="es-ES"/>
              </w:rPr>
            </w:pPr>
            <w:r w:rsidRPr="007D00BD">
              <w:rPr>
                <w:lang w:val="es-GT"/>
              </w:rPr>
              <w:t>En el archivo “</w:t>
            </w:r>
            <w:r>
              <w:rPr>
                <w:lang w:val="es-GT"/>
              </w:rPr>
              <w:t>Lexer.flex</w:t>
            </w:r>
            <w:r w:rsidRPr="007D00BD">
              <w:rPr>
                <w:lang w:val="es-GT"/>
              </w:rPr>
              <w:t>” incluiremos todo el código que le indicará a Jlex lo que debe hacer.</w:t>
            </w:r>
            <w:r w:rsidR="00143E75">
              <w:rPr>
                <w:lang w:val="es-GT"/>
              </w:rPr>
              <w:t xml:space="preserve"> Como referencia, lo que debe llevar dicho archivo es:</w:t>
            </w:r>
            <w:r w:rsidR="00143E75">
              <w:rPr>
                <w:lang w:val="es-GT"/>
              </w:rPr>
              <w:br/>
            </w:r>
            <w:r>
              <w:rPr>
                <w:lang w:val="es-GT"/>
              </w:rPr>
              <w:br/>
            </w:r>
            <w:r w:rsidR="00C660D7">
              <w:rPr>
                <w:lang w:val="es-ES"/>
              </w:rPr>
              <w:object w:dxaOrig="1549" w:dyaOrig="1002" w14:anchorId="7D1B1F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9.2pt;height:50.4pt" o:ole="">
                  <v:imagedata r:id="rId15" o:title=""/>
                </v:shape>
                <o:OLEObject Type="Embed" ProgID="Package" ShapeID="_x0000_i1025" DrawAspect="Icon" ObjectID="_1681127098" r:id="rId16"/>
              </w:object>
            </w:r>
          </w:p>
          <w:p w14:paraId="683554D1" w14:textId="6882E606" w:rsidR="00143E75" w:rsidRDefault="00143E75" w:rsidP="007D00BD">
            <w:pPr>
              <w:pStyle w:val="NormalonDarkBackground"/>
              <w:rPr>
                <w:lang w:val="es-GT"/>
              </w:rPr>
            </w:pPr>
            <w:r w:rsidRPr="00143E75">
              <w:rPr>
                <w:lang w:val="es-GT"/>
              </w:rPr>
              <w:t>En el archivo “</w:t>
            </w:r>
            <w:r>
              <w:rPr>
                <w:lang w:val="es-GT"/>
              </w:rPr>
              <w:t>Sintax.cup</w:t>
            </w:r>
            <w:r w:rsidRPr="00143E75">
              <w:rPr>
                <w:lang w:val="es-GT"/>
              </w:rPr>
              <w:t>” incluiremos todo el código que le indicará a Cup lo que debe hacer.</w:t>
            </w:r>
            <w:r>
              <w:rPr>
                <w:lang w:val="es-GT"/>
              </w:rPr>
              <w:t xml:space="preserve"> Como referencia, lo que debe llevar dicho archivo es:</w:t>
            </w:r>
          </w:p>
          <w:p w14:paraId="00BF531E" w14:textId="74BBA7F1" w:rsidR="00143E75" w:rsidRPr="00143E75" w:rsidRDefault="00143E75" w:rsidP="007D00BD">
            <w:pPr>
              <w:pStyle w:val="NormalonDarkBackground"/>
              <w:rPr>
                <w:lang w:val="es-GT"/>
              </w:rPr>
            </w:pPr>
            <w:r>
              <w:rPr>
                <w:lang w:val="es-GT"/>
              </w:rPr>
              <w:object w:dxaOrig="1549" w:dyaOrig="1002" w14:anchorId="5E26C874">
                <v:shape id="_x0000_i1026" type="#_x0000_t75" style="width:79.2pt;height:50.4pt" o:ole="">
                  <v:imagedata r:id="rId17" o:title=""/>
                </v:shape>
                <o:OLEObject Type="Embed" ProgID="Package" ShapeID="_x0000_i1026" DrawAspect="Icon" ObjectID="_1681127099" r:id="rId18"/>
              </w:object>
            </w:r>
          </w:p>
          <w:p w14:paraId="1C3A9DB8" w14:textId="0A203F85" w:rsidR="007D00BD" w:rsidRDefault="007D00BD" w:rsidP="000A7A1C">
            <w:pPr>
              <w:pStyle w:val="NormalonDarkBackground"/>
              <w:ind w:left="720" w:hanging="720"/>
              <w:rPr>
                <w:lang w:val="es-GT"/>
              </w:rPr>
            </w:pPr>
            <w:r>
              <w:rPr>
                <w:lang w:val="es-GT"/>
              </w:rPr>
              <w:br/>
            </w:r>
          </w:p>
          <w:p w14:paraId="12318492" w14:textId="6D617196" w:rsidR="007D00BD" w:rsidRDefault="007D00BD" w:rsidP="000A7A1C">
            <w:pPr>
              <w:pStyle w:val="NormalonDarkBackground"/>
              <w:ind w:left="720" w:hanging="720"/>
              <w:rPr>
                <w:lang w:val="es-GT"/>
              </w:rPr>
            </w:pPr>
            <w:r>
              <w:rPr>
                <w:lang w:val="es-GT"/>
              </w:rPr>
              <w:br/>
            </w:r>
          </w:p>
          <w:p w14:paraId="4E4F7AF5" w14:textId="5A2CDF65" w:rsidR="007D00BD" w:rsidRDefault="007D00BD" w:rsidP="000A7A1C">
            <w:pPr>
              <w:pStyle w:val="NormalonDarkBackground"/>
              <w:ind w:left="720" w:hanging="720"/>
              <w:rPr>
                <w:lang w:val="es-GT"/>
              </w:rPr>
            </w:pPr>
            <w:r>
              <w:rPr>
                <w:lang w:val="es-GT"/>
              </w:rPr>
              <w:br/>
            </w:r>
          </w:p>
          <w:p w14:paraId="2B625F41" w14:textId="4E0B1F9C" w:rsidR="000C6ABD" w:rsidRPr="000C6ABD" w:rsidRDefault="000C6ABD" w:rsidP="000A7A1C">
            <w:pPr>
              <w:pStyle w:val="NormalonDarkBackground"/>
              <w:rPr>
                <w:lang w:val="es-ES"/>
              </w:rPr>
            </w:pPr>
          </w:p>
          <w:p w14:paraId="5CDAB44C" w14:textId="77777777" w:rsidR="000C6ABD" w:rsidRDefault="000C6ABD" w:rsidP="000A7A1C">
            <w:pPr>
              <w:pStyle w:val="NormalonDarkBackground"/>
              <w:ind w:left="720" w:hanging="720"/>
              <w:rPr>
                <w:lang w:val="es-GT"/>
              </w:rPr>
            </w:pPr>
          </w:p>
          <w:p w14:paraId="4D43A259" w14:textId="77777777" w:rsidR="000C6ABD" w:rsidRDefault="000C6ABD" w:rsidP="000A7A1C">
            <w:pPr>
              <w:pStyle w:val="NormalonDarkBackground"/>
              <w:ind w:left="720" w:hanging="720"/>
              <w:rPr>
                <w:lang w:val="es-GT"/>
              </w:rPr>
            </w:pPr>
          </w:p>
          <w:p w14:paraId="36B808E6" w14:textId="77777777" w:rsidR="000C6ABD" w:rsidRDefault="000C6ABD" w:rsidP="000A7A1C">
            <w:pPr>
              <w:pStyle w:val="NormalonDarkBackground"/>
              <w:ind w:left="720" w:hanging="720"/>
              <w:rPr>
                <w:lang w:val="es-GT"/>
              </w:rPr>
            </w:pPr>
          </w:p>
          <w:p w14:paraId="4D3A2DDB" w14:textId="77777777" w:rsidR="000C6ABD" w:rsidRPr="003C5734" w:rsidRDefault="000C6ABD" w:rsidP="000A7A1C">
            <w:pPr>
              <w:pStyle w:val="NormalonDarkBackground"/>
              <w:rPr>
                <w:lang w:val="es-GT"/>
              </w:rPr>
            </w:pPr>
          </w:p>
        </w:tc>
        <w:tc>
          <w:tcPr>
            <w:tcW w:w="4361" w:type="dxa"/>
          </w:tcPr>
          <w:p w14:paraId="4BFDFD47" w14:textId="77777777" w:rsidR="000C6ABD" w:rsidRDefault="000C6ABD" w:rsidP="000A7A1C">
            <w:pPr>
              <w:pStyle w:val="Quotecentred"/>
              <w:rPr>
                <w:b/>
                <w:bCs/>
                <w:sz w:val="32"/>
                <w:szCs w:val="24"/>
                <w:lang w:val="es-GT"/>
              </w:rPr>
            </w:pPr>
          </w:p>
          <w:p w14:paraId="69EA7B03" w14:textId="10E4E661" w:rsidR="000C6ABD" w:rsidRPr="00795770" w:rsidRDefault="007D00BD" w:rsidP="000A7A1C">
            <w:pPr>
              <w:pStyle w:val="Quotecentred"/>
              <w:rPr>
                <w:b/>
                <w:bCs/>
                <w:lang w:val="es-GT"/>
              </w:rPr>
            </w:pPr>
            <w:r>
              <w:rPr>
                <w:b/>
                <w:bCs/>
                <w:sz w:val="32"/>
                <w:szCs w:val="24"/>
                <w:lang w:val="es-GT"/>
              </w:rPr>
              <w:t>¿Cómo se realiza la configuración del sof</w:t>
            </w:r>
            <w:r w:rsidR="00143E75">
              <w:rPr>
                <w:b/>
                <w:bCs/>
                <w:sz w:val="32"/>
                <w:szCs w:val="24"/>
                <w:lang w:val="es-GT"/>
              </w:rPr>
              <w:t>t</w:t>
            </w:r>
            <w:r>
              <w:rPr>
                <w:b/>
                <w:bCs/>
                <w:sz w:val="32"/>
                <w:szCs w:val="24"/>
                <w:lang w:val="es-GT"/>
              </w:rPr>
              <w:t>ware</w:t>
            </w:r>
            <w:r w:rsidR="000C6ABD" w:rsidRPr="00795770">
              <w:rPr>
                <w:b/>
                <w:bCs/>
                <w:sz w:val="32"/>
                <w:szCs w:val="24"/>
                <w:lang w:val="es-GT"/>
              </w:rPr>
              <w:t>?</w:t>
            </w:r>
          </w:p>
        </w:tc>
      </w:tr>
      <w:tr w:rsidR="007632F6" w:rsidRPr="00E11E5D" w14:paraId="03451980" w14:textId="77777777" w:rsidTr="007632F6">
        <w:trPr>
          <w:trHeight w:val="9974"/>
          <w:jc w:val="center"/>
        </w:trPr>
        <w:tc>
          <w:tcPr>
            <w:tcW w:w="7305" w:type="dxa"/>
          </w:tcPr>
          <w:p w14:paraId="5BA4483A" w14:textId="77777777" w:rsidR="007632F6" w:rsidRPr="007632F6" w:rsidRDefault="007632F6" w:rsidP="007632F6">
            <w:pPr>
              <w:pStyle w:val="NormalonDarkBackground"/>
              <w:rPr>
                <w:lang w:val="es-ES"/>
              </w:rPr>
            </w:pPr>
            <w:r w:rsidRPr="007632F6">
              <w:rPr>
                <w:lang w:val="es-ES"/>
              </w:rPr>
              <w:lastRenderedPageBreak/>
              <w:t>El programa se ejecutará de una forma “individual”:</w:t>
            </w:r>
          </w:p>
          <w:p w14:paraId="4873BF1F" w14:textId="77777777" w:rsidR="007632F6" w:rsidRPr="007632F6" w:rsidRDefault="007632F6" w:rsidP="007632F6">
            <w:pPr>
              <w:pStyle w:val="NormalonDarkBackground"/>
              <w:rPr>
                <w:lang w:val="es-ES"/>
              </w:rPr>
            </w:pPr>
            <w:r w:rsidRPr="007632F6">
              <w:rPr>
                <w:lang w:val="es-ES"/>
              </w:rPr>
              <w:object w:dxaOrig="6165" w:dyaOrig="3225" w14:anchorId="05CB19AA">
                <v:shape id="_x0000_i1027" type="#_x0000_t75" style="width:201.6pt;height:108pt" o:ole="">
                  <v:imagedata r:id="rId19" o:title=""/>
                </v:shape>
                <o:OLEObject Type="Embed" ProgID="PBrush" ShapeID="_x0000_i1027" DrawAspect="Content" ObjectID="_1681127100" r:id="rId20"/>
              </w:object>
            </w:r>
          </w:p>
          <w:p w14:paraId="1B77F13D" w14:textId="77777777" w:rsidR="007632F6" w:rsidRPr="007632F6" w:rsidRDefault="007632F6" w:rsidP="000A7A1C">
            <w:pPr>
              <w:pStyle w:val="NormalonDarkBackground"/>
              <w:rPr>
                <w:lang w:val="es-ES"/>
              </w:rPr>
            </w:pPr>
            <w:r w:rsidRPr="007632F6">
              <w:rPr>
                <w:lang w:val="es-ES"/>
              </w:rPr>
              <w:t>Luego de ejecutar el programa, se generarán 3 archivos:</w:t>
            </w:r>
            <w:r w:rsidRPr="007632F6">
              <w:rPr>
                <w:lang w:val="es-ES"/>
              </w:rPr>
              <w:br/>
            </w:r>
            <w:r w:rsidRPr="007632F6">
              <w:rPr>
                <w:lang w:val="es-ES"/>
              </w:rPr>
              <w:br/>
              <w:t>Lexer.java</w:t>
            </w:r>
            <w:r w:rsidRPr="007632F6">
              <w:rPr>
                <w:lang w:val="es-ES"/>
              </w:rPr>
              <w:br/>
              <w:t>Sintax.java</w:t>
            </w:r>
            <w:r w:rsidRPr="007632F6">
              <w:rPr>
                <w:lang w:val="es-ES"/>
              </w:rPr>
              <w:br/>
              <w:t>sym.java</w:t>
            </w:r>
            <w:r w:rsidRPr="007632F6">
              <w:rPr>
                <w:lang w:val="es-ES"/>
              </w:rPr>
              <w:br/>
            </w:r>
          </w:p>
          <w:p w14:paraId="636E76FE" w14:textId="77777777" w:rsidR="007632F6" w:rsidRPr="007632F6" w:rsidRDefault="007632F6" w:rsidP="000A7A1C">
            <w:pPr>
              <w:pStyle w:val="NormalonDarkBackground"/>
              <w:rPr>
                <w:lang w:val="es-ES"/>
              </w:rPr>
            </w:pPr>
            <w:r w:rsidRPr="007632F6">
              <w:rPr>
                <w:lang w:val="es-ES"/>
              </w:rPr>
              <w:t>En este caso, la clase sym.java, sirve como puente entre la clase Lexer.java y Syntax.java. Por ejemplo, cuando el analizador léxico reconoce un número entero, instancia un objeto de la clase Symbol e indica que es de tipo número entero por medio de la constante que se genera dentro de la clase sym.java y esta constante se genera porque en el archivo de entrada para Cup se indicó que existe un terminal llamado “entero”. Entonces tanto el analizador léxico como el sintáctico hacen referencia a los tokens de tipo número entero con la misma constante. Básicamente eso es sym.java, una clase con muchas constantes estáticas a las que acceden ambos analizadores para poder integrarse y ejecutar sus tareas exitosamente.</w:t>
            </w:r>
          </w:p>
          <w:p w14:paraId="1FD7D334" w14:textId="77777777" w:rsidR="007632F6" w:rsidRPr="007632F6" w:rsidRDefault="007632F6" w:rsidP="007632F6">
            <w:pPr>
              <w:pStyle w:val="NormalonDarkBackground"/>
              <w:rPr>
                <w:lang w:val="es-ES"/>
              </w:rPr>
            </w:pPr>
          </w:p>
          <w:p w14:paraId="35CE3F11" w14:textId="77777777" w:rsidR="007632F6" w:rsidRPr="007632F6" w:rsidRDefault="007632F6" w:rsidP="007632F6">
            <w:pPr>
              <w:pStyle w:val="NormalonDarkBackground"/>
              <w:rPr>
                <w:lang w:val="es-ES"/>
              </w:rPr>
            </w:pPr>
          </w:p>
          <w:p w14:paraId="44564C76" w14:textId="77777777" w:rsidR="007632F6" w:rsidRPr="007632F6" w:rsidRDefault="007632F6" w:rsidP="007632F6">
            <w:pPr>
              <w:pStyle w:val="NormalonDarkBackground"/>
              <w:rPr>
                <w:lang w:val="es-ES"/>
              </w:rPr>
            </w:pPr>
            <w:r w:rsidRPr="007632F6">
              <w:rPr>
                <w:lang w:val="es-ES"/>
              </w:rPr>
              <w:br/>
            </w:r>
          </w:p>
          <w:p w14:paraId="3DC02A2D" w14:textId="77777777" w:rsidR="007632F6" w:rsidRPr="007632F6" w:rsidRDefault="007632F6" w:rsidP="007632F6">
            <w:pPr>
              <w:pStyle w:val="NormalonDarkBackground"/>
              <w:rPr>
                <w:lang w:val="es-ES"/>
              </w:rPr>
            </w:pPr>
            <w:r w:rsidRPr="007632F6">
              <w:rPr>
                <w:lang w:val="es-ES"/>
              </w:rPr>
              <w:br/>
            </w:r>
          </w:p>
          <w:p w14:paraId="101EDBFD" w14:textId="77777777" w:rsidR="007632F6" w:rsidRPr="000C6ABD" w:rsidRDefault="007632F6" w:rsidP="000A7A1C">
            <w:pPr>
              <w:pStyle w:val="NormalonDarkBackground"/>
              <w:rPr>
                <w:lang w:val="es-ES"/>
              </w:rPr>
            </w:pPr>
          </w:p>
          <w:p w14:paraId="0AEA3202" w14:textId="77777777" w:rsidR="007632F6" w:rsidRPr="007632F6" w:rsidRDefault="007632F6" w:rsidP="007632F6">
            <w:pPr>
              <w:pStyle w:val="NormalonDarkBackground"/>
              <w:rPr>
                <w:lang w:val="es-ES"/>
              </w:rPr>
            </w:pPr>
          </w:p>
          <w:p w14:paraId="558D39F0" w14:textId="77777777" w:rsidR="007632F6" w:rsidRPr="007632F6" w:rsidRDefault="007632F6" w:rsidP="007632F6">
            <w:pPr>
              <w:pStyle w:val="NormalonDarkBackground"/>
              <w:rPr>
                <w:lang w:val="es-ES"/>
              </w:rPr>
            </w:pPr>
          </w:p>
          <w:p w14:paraId="25F48368" w14:textId="77777777" w:rsidR="007632F6" w:rsidRPr="007632F6" w:rsidRDefault="007632F6" w:rsidP="007632F6">
            <w:pPr>
              <w:pStyle w:val="NormalonDarkBackground"/>
              <w:rPr>
                <w:lang w:val="es-ES"/>
              </w:rPr>
            </w:pPr>
          </w:p>
          <w:p w14:paraId="3061F0BE" w14:textId="77777777" w:rsidR="007632F6" w:rsidRPr="007632F6" w:rsidRDefault="007632F6" w:rsidP="000A7A1C">
            <w:pPr>
              <w:pStyle w:val="NormalonDarkBackground"/>
              <w:rPr>
                <w:lang w:val="es-ES"/>
              </w:rPr>
            </w:pPr>
          </w:p>
        </w:tc>
        <w:tc>
          <w:tcPr>
            <w:tcW w:w="4361" w:type="dxa"/>
          </w:tcPr>
          <w:p w14:paraId="385D7933" w14:textId="77777777" w:rsidR="007632F6" w:rsidRDefault="007632F6" w:rsidP="000A7A1C">
            <w:pPr>
              <w:pStyle w:val="Quotecentred"/>
              <w:rPr>
                <w:b/>
                <w:bCs/>
                <w:sz w:val="32"/>
                <w:szCs w:val="24"/>
                <w:lang w:val="es-GT"/>
              </w:rPr>
            </w:pPr>
          </w:p>
          <w:p w14:paraId="74FF5AA3" w14:textId="77777777" w:rsidR="007632F6" w:rsidRPr="007632F6" w:rsidRDefault="007632F6" w:rsidP="000A7A1C">
            <w:pPr>
              <w:pStyle w:val="Quotecentred"/>
              <w:rPr>
                <w:b/>
                <w:bCs/>
                <w:sz w:val="32"/>
                <w:szCs w:val="24"/>
                <w:lang w:val="es-GT"/>
              </w:rPr>
            </w:pPr>
            <w:r>
              <w:rPr>
                <w:b/>
                <w:bCs/>
                <w:sz w:val="32"/>
                <w:szCs w:val="24"/>
                <w:lang w:val="es-GT"/>
              </w:rPr>
              <w:t>¿Qué genera el “</w:t>
            </w:r>
            <w:proofErr w:type="spellStart"/>
            <w:r>
              <w:rPr>
                <w:b/>
                <w:bCs/>
                <w:sz w:val="32"/>
                <w:szCs w:val="24"/>
                <w:lang w:val="es-GT"/>
              </w:rPr>
              <w:t>LexicalGrammarGenerator</w:t>
            </w:r>
            <w:proofErr w:type="spellEnd"/>
            <w:r>
              <w:rPr>
                <w:b/>
                <w:bCs/>
                <w:sz w:val="32"/>
                <w:szCs w:val="24"/>
                <w:lang w:val="es-GT"/>
              </w:rPr>
              <w:t>” y como utilizarlo</w:t>
            </w:r>
            <w:r w:rsidRPr="00795770">
              <w:rPr>
                <w:b/>
                <w:bCs/>
                <w:sz w:val="32"/>
                <w:szCs w:val="24"/>
                <w:lang w:val="es-GT"/>
              </w:rPr>
              <w:t>?</w:t>
            </w:r>
          </w:p>
        </w:tc>
      </w:tr>
    </w:tbl>
    <w:p w14:paraId="08B43E6A" w14:textId="77777777" w:rsidR="007632F6" w:rsidRPr="007632F6" w:rsidRDefault="007632F6">
      <w:pPr>
        <w:rPr>
          <w:lang w:val="es-GT"/>
        </w:rPr>
      </w:pPr>
      <w:r w:rsidRPr="007632F6">
        <w:rPr>
          <w:lang w:val="es-GT"/>
        </w:rPr>
        <w:br w:type="page"/>
      </w:r>
    </w:p>
    <w:tbl>
      <w:tblPr>
        <w:tblW w:w="11889" w:type="dxa"/>
        <w:jc w:val="center"/>
        <w:tblLook w:val="0600" w:firstRow="0" w:lastRow="0" w:firstColumn="0" w:lastColumn="0" w:noHBand="1" w:noVBand="1"/>
        <w:tblDescription w:val="Layout table"/>
      </w:tblPr>
      <w:tblGrid>
        <w:gridCol w:w="10095"/>
        <w:gridCol w:w="1794"/>
      </w:tblGrid>
      <w:tr w:rsidR="00053223" w:rsidRPr="00E11E5D" w14:paraId="68AAFBB2" w14:textId="77777777" w:rsidTr="00C660D7">
        <w:trPr>
          <w:trHeight w:val="9974"/>
          <w:jc w:val="center"/>
        </w:trPr>
        <w:tc>
          <w:tcPr>
            <w:tcW w:w="10095" w:type="dxa"/>
          </w:tcPr>
          <w:p w14:paraId="026D0621" w14:textId="641EB28A" w:rsidR="00CD6791" w:rsidRDefault="00CD6791" w:rsidP="000C2F95">
            <w:pPr>
              <w:pStyle w:val="NormalonDarkBackground"/>
              <w:rPr>
                <w:lang w:val="es-GT"/>
              </w:rPr>
            </w:pPr>
          </w:p>
          <w:p w14:paraId="63BCA158" w14:textId="1F695396" w:rsidR="000C2F95" w:rsidRPr="00F60296" w:rsidRDefault="00F60296" w:rsidP="000A7A1C">
            <w:pPr>
              <w:pStyle w:val="NormalonDarkBackground"/>
              <w:rPr>
                <w:lang w:val="es-GT"/>
              </w:rPr>
            </w:pPr>
            <w:r>
              <w:rPr>
                <w:lang w:val="es-GT"/>
              </w:rPr>
              <w:t>El código se fue comentando conforme los metodos</w:t>
            </w:r>
            <w:r>
              <w:rPr>
                <w:lang w:val="es-GT"/>
              </w:rPr>
              <w:br/>
              <w:t>y cual es la función de cada una. Esta será unicamente</w:t>
            </w:r>
            <w:r>
              <w:rPr>
                <w:lang w:val="es-GT"/>
              </w:rPr>
              <w:br/>
              <w:t>una guía de como es el funcionamiento de las mismas.</w:t>
            </w:r>
          </w:p>
          <w:p w14:paraId="05837B9F" w14:textId="42B2921B" w:rsidR="000C2F95" w:rsidRDefault="000C2F95" w:rsidP="000C2F95">
            <w:pPr>
              <w:pStyle w:val="NormalonDarkBackground"/>
              <w:rPr>
                <w:lang w:val="es-ES"/>
              </w:rPr>
            </w:pPr>
            <w:r w:rsidRPr="000C2F95">
              <w:rPr>
                <w:lang w:val="es-ES"/>
              </w:rPr>
              <w:br/>
            </w:r>
            <w:r w:rsidR="00F60296">
              <w:drawing>
                <wp:inline distT="0" distB="0" distL="0" distR="0" wp14:anchorId="52023703" wp14:editId="7F8E8E59">
                  <wp:extent cx="4007618" cy="268754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616" cy="2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382DF" w14:textId="579BE3A9" w:rsidR="00F60296" w:rsidRDefault="00F60296" w:rsidP="000C2F95">
            <w:pPr>
              <w:pStyle w:val="NormalonDarkBackground"/>
              <w:rPr>
                <w:lang w:val="es-ES"/>
              </w:rPr>
            </w:pPr>
            <w:r>
              <w:drawing>
                <wp:inline distT="0" distB="0" distL="0" distR="0" wp14:anchorId="552A8719" wp14:editId="6A475FF7">
                  <wp:extent cx="4004307" cy="295788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611" cy="2973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A74F" w14:textId="60143E2A" w:rsidR="00053223" w:rsidRDefault="00053223" w:rsidP="000C2F95">
            <w:pPr>
              <w:pStyle w:val="NormalonDarkBackground"/>
              <w:rPr>
                <w:lang w:val="es-ES"/>
              </w:rPr>
            </w:pPr>
          </w:p>
          <w:p w14:paraId="03A1C181" w14:textId="6F892915" w:rsidR="00053223" w:rsidRDefault="00053223" w:rsidP="000C2F95">
            <w:pPr>
              <w:pStyle w:val="NormalonDarkBackground"/>
              <w:rPr>
                <w:lang w:val="es-ES"/>
              </w:rPr>
            </w:pPr>
          </w:p>
          <w:p w14:paraId="7BFA05CF" w14:textId="41BDC7B7" w:rsidR="00053223" w:rsidRDefault="00053223" w:rsidP="000C2F95">
            <w:pPr>
              <w:pStyle w:val="NormalonDarkBackground"/>
              <w:rPr>
                <w:lang w:val="es-ES"/>
              </w:rPr>
            </w:pPr>
          </w:p>
          <w:p w14:paraId="28A39884" w14:textId="271EBC0C" w:rsidR="00053223" w:rsidRDefault="00053223" w:rsidP="000C2F95">
            <w:pPr>
              <w:pStyle w:val="NormalonDarkBackground"/>
              <w:rPr>
                <w:lang w:val="es-ES"/>
              </w:rPr>
            </w:pPr>
          </w:p>
          <w:p w14:paraId="6120E5C2" w14:textId="461B35AB" w:rsidR="00053223" w:rsidRDefault="00053223" w:rsidP="000C2F95">
            <w:pPr>
              <w:pStyle w:val="NormalonDarkBackground"/>
              <w:rPr>
                <w:lang w:val="es-ES"/>
              </w:rPr>
            </w:pPr>
          </w:p>
          <w:p w14:paraId="1CE6B412" w14:textId="5996CCF0" w:rsidR="00053223" w:rsidRDefault="00053223" w:rsidP="000C2F95">
            <w:pPr>
              <w:pStyle w:val="NormalonDarkBackground"/>
              <w:rPr>
                <w:lang w:val="es-ES"/>
              </w:rPr>
            </w:pPr>
          </w:p>
          <w:p w14:paraId="28B26F71" w14:textId="462DE97B" w:rsidR="00053223" w:rsidRPr="00E86404" w:rsidRDefault="00053223" w:rsidP="000C2F95">
            <w:pPr>
              <w:pStyle w:val="NormalonDarkBackground"/>
            </w:pPr>
            <w:r>
              <w:lastRenderedPageBreak/>
              <w:drawing>
                <wp:inline distT="0" distB="0" distL="0" distR="0" wp14:anchorId="2B9A1B2D" wp14:editId="57BB29DE">
                  <wp:extent cx="5608104" cy="3649649"/>
                  <wp:effectExtent l="0" t="0" r="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843" cy="365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BBAFE" w14:textId="31E731AF" w:rsidR="00053223" w:rsidRDefault="00053223" w:rsidP="000C2F95">
            <w:pPr>
              <w:pStyle w:val="NormalonDarkBackground"/>
              <w:rPr>
                <w:lang w:val="es-ES"/>
              </w:rPr>
            </w:pPr>
            <w:r>
              <w:rPr>
                <w:lang w:val="es-ES"/>
              </w:rPr>
              <w:t>Para esta secci</w:t>
            </w:r>
            <w:r>
              <w:rPr>
                <w:lang w:val="es-GT"/>
              </w:rPr>
              <w:t>ón se utilizaron de referencia dos páginas:</w:t>
            </w:r>
            <w:r>
              <w:rPr>
                <w:lang w:val="es-GT"/>
              </w:rPr>
              <w:br/>
            </w:r>
            <w:hyperlink r:id="rId24" w:history="1">
              <w:r w:rsidRPr="00822A68">
                <w:rPr>
                  <w:rStyle w:val="Hyperlink"/>
                  <w:lang w:val="es-ES"/>
                </w:rPr>
                <w:t>https://stackoverflow.com/questions/39034150/get-all-not-matching-characters-from-a-regex</w:t>
              </w:r>
            </w:hyperlink>
            <w:r>
              <w:rPr>
                <w:lang w:val="es-ES"/>
              </w:rPr>
              <w:br/>
            </w:r>
            <w:hyperlink r:id="rId25" w:history="1">
              <w:r w:rsidRPr="00822A68">
                <w:rPr>
                  <w:rStyle w:val="Hyperlink"/>
                  <w:lang w:val="es-ES"/>
                </w:rPr>
                <w:t>https://regex101.com/r/bicrhA/1</w:t>
              </w:r>
            </w:hyperlink>
          </w:p>
          <w:p w14:paraId="202A2B86" w14:textId="2392902A" w:rsidR="000C2F95" w:rsidRPr="00053223" w:rsidRDefault="00053223" w:rsidP="000C2F95">
            <w:pPr>
              <w:pStyle w:val="NormalonDarkBackground"/>
              <w:rPr>
                <w:lang w:val="es-GT"/>
              </w:rPr>
            </w:pPr>
            <w:r>
              <w:drawing>
                <wp:inline distT="0" distB="0" distL="0" distR="0" wp14:anchorId="034FE6E7" wp14:editId="714E6826">
                  <wp:extent cx="5524856" cy="3403158"/>
                  <wp:effectExtent l="0" t="0" r="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737" cy="340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48654" w14:textId="6A62F084" w:rsidR="000C2F95" w:rsidRDefault="000C2F95" w:rsidP="000A7A1C">
            <w:pPr>
              <w:pStyle w:val="NormalonDarkBackground"/>
              <w:rPr>
                <w:lang w:val="es-ES"/>
              </w:rPr>
            </w:pPr>
          </w:p>
          <w:p w14:paraId="70B1FA2D" w14:textId="77777777" w:rsidR="00E86404" w:rsidRDefault="00E86404" w:rsidP="000A7A1C">
            <w:pPr>
              <w:pStyle w:val="NormalonDarkBackground"/>
              <w:rPr>
                <w:lang w:val="es-ES"/>
              </w:rPr>
            </w:pPr>
          </w:p>
          <w:p w14:paraId="6C7CFA27" w14:textId="44B2B0F8" w:rsidR="00053223" w:rsidRDefault="00053223" w:rsidP="000A7A1C">
            <w:pPr>
              <w:pStyle w:val="NormalonDarkBackground"/>
              <w:rPr>
                <w:lang w:val="es-GT"/>
              </w:rPr>
            </w:pPr>
            <w:r>
              <w:rPr>
                <w:lang w:val="es-ES"/>
              </w:rPr>
              <w:lastRenderedPageBreak/>
              <w:t xml:space="preserve">La sección de </w:t>
            </w:r>
            <w:r w:rsidRPr="00053223">
              <w:rPr>
                <w:b/>
                <w:bCs/>
                <w:lang w:val="es-ES"/>
              </w:rPr>
              <w:t>Infix a Postfix</w:t>
            </w:r>
            <w:r>
              <w:rPr>
                <w:lang w:val="es-ES"/>
              </w:rPr>
              <w:t xml:space="preserve"> es un poco mas</w:t>
            </w:r>
            <w:r>
              <w:rPr>
                <w:lang w:val="es-ES"/>
              </w:rPr>
              <w:br/>
            </w:r>
            <w:r>
              <w:rPr>
                <w:lang w:val="es-GT"/>
              </w:rPr>
              <w:t>compleja, se hace de la siguiente forma:</w:t>
            </w:r>
          </w:p>
          <w:p w14:paraId="28F948E9" w14:textId="739483DC" w:rsidR="00053223" w:rsidRPr="00053223" w:rsidRDefault="00053223" w:rsidP="000A7A1C">
            <w:pPr>
              <w:pStyle w:val="NormalonDarkBackground"/>
              <w:rPr>
                <w:lang w:val="es-GT"/>
              </w:rPr>
            </w:pPr>
            <w:r>
              <w:drawing>
                <wp:inline distT="0" distB="0" distL="0" distR="0" wp14:anchorId="23938F0D" wp14:editId="68E9D483">
                  <wp:extent cx="5955267" cy="4985468"/>
                  <wp:effectExtent l="0" t="0" r="762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265" cy="499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8EF46" w14:textId="77777777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292B0433" w14:textId="77777777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0CD85360" w14:textId="77777777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32F364BF" w14:textId="77777777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6C46DB8E" w14:textId="77777777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421B7BED" w14:textId="77777777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223D8A7B" w14:textId="77777777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5C0EE5A7" w14:textId="77777777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385B801B" w14:textId="77777777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40731968" w14:textId="77777777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680016D8" w14:textId="77777777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09AD2EDE" w14:textId="26598C47" w:rsidR="00053223" w:rsidRDefault="00053223" w:rsidP="000C2F95">
            <w:pPr>
              <w:pStyle w:val="NormalonDarkBackground"/>
              <w:rPr>
                <w:lang w:val="es-GT"/>
              </w:rPr>
            </w:pPr>
            <w:r w:rsidRPr="00053223">
              <w:rPr>
                <w:lang w:val="es-GT"/>
              </w:rPr>
              <w:lastRenderedPageBreak/>
              <w:t>En donde luego se r</w:t>
            </w:r>
            <w:r>
              <w:rPr>
                <w:lang w:val="es-GT"/>
              </w:rPr>
              <w:t xml:space="preserve">ealizara un POP a todos los </w:t>
            </w:r>
            <w:r>
              <w:rPr>
                <w:lang w:val="es-GT"/>
              </w:rPr>
              <w:br/>
              <w:t xml:space="preserve">operadores que llevamos ingresados en la STACK. </w:t>
            </w:r>
          </w:p>
          <w:p w14:paraId="11AF4861" w14:textId="0A55668C" w:rsidR="00053223" w:rsidRPr="00053223" w:rsidRDefault="00053223" w:rsidP="000C2F95">
            <w:pPr>
              <w:pStyle w:val="NormalonDarkBackground"/>
              <w:rPr>
                <w:lang w:val="es-GT"/>
              </w:rPr>
            </w:pPr>
            <w:r>
              <w:drawing>
                <wp:inline distT="0" distB="0" distL="0" distR="0" wp14:anchorId="094BC555" wp14:editId="378938EC">
                  <wp:extent cx="6087420" cy="3196424"/>
                  <wp:effectExtent l="0" t="0" r="889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386" cy="3201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625CC" w14:textId="686BD366" w:rsidR="000C2F95" w:rsidRDefault="00053223" w:rsidP="000C2F95">
            <w:pPr>
              <w:pStyle w:val="NormalonDarkBackground"/>
              <w:rPr>
                <w:lang w:val="es-GT"/>
              </w:rPr>
            </w:pPr>
            <w:r>
              <w:rPr>
                <w:lang w:val="es-ES"/>
              </w:rPr>
              <w:t>Aqu</w:t>
            </w:r>
            <w:r>
              <w:rPr>
                <w:lang w:val="es-GT"/>
              </w:rPr>
              <w:t>í se utilizo de referencia la siguiente página:</w:t>
            </w:r>
            <w:r>
              <w:rPr>
                <w:lang w:val="es-GT"/>
              </w:rPr>
              <w:br/>
            </w:r>
            <w:hyperlink r:id="rId29" w:history="1">
              <w:r w:rsidRPr="00822A68">
                <w:rPr>
                  <w:rStyle w:val="Hyperlink"/>
                  <w:lang w:val="es-GT"/>
                </w:rPr>
                <w:t>https://tinyurl.com/yz3qjymj</w:t>
              </w:r>
            </w:hyperlink>
            <w:r>
              <w:rPr>
                <w:lang w:val="es-GT"/>
              </w:rPr>
              <w:t xml:space="preserve"> (Misma página que en la captura, solo se acorto el link)</w:t>
            </w:r>
          </w:p>
          <w:p w14:paraId="0B99F056" w14:textId="58CD0E6B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4DAEF3C4" w14:textId="4BCA7853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3176E4FD" w14:textId="393B99C6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3E870EEE" w14:textId="5E549DAC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6F31A7D3" w14:textId="5F002969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24418061" w14:textId="7FE6DDE7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56DBF0DC" w14:textId="4EB41132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6D048CDE" w14:textId="629D1B74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40332641" w14:textId="054F61C9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51670B26" w14:textId="7923944E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64FD7CEE" w14:textId="6BAE9565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23A622DA" w14:textId="3793D30C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3D1442A2" w14:textId="4D4D216F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23087E56" w14:textId="17E36902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0A403B4F" w14:textId="5D300769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16992C73" w14:textId="0D4B016F" w:rsidR="00053223" w:rsidRDefault="00053223" w:rsidP="000C2F95">
            <w:pPr>
              <w:pStyle w:val="NormalonDarkBackground"/>
              <w:rPr>
                <w:lang w:val="es-GT"/>
              </w:rPr>
            </w:pPr>
          </w:p>
          <w:p w14:paraId="633E57E3" w14:textId="430897C5" w:rsidR="00053223" w:rsidRDefault="00053223" w:rsidP="000C2F95">
            <w:pPr>
              <w:pStyle w:val="NormalonDarkBackground"/>
              <w:rPr>
                <w:lang w:val="es-GT"/>
              </w:rPr>
            </w:pPr>
            <w:r>
              <w:rPr>
                <w:lang w:val="es-GT"/>
              </w:rPr>
              <w:lastRenderedPageBreak/>
              <w:t xml:space="preserve">Para generar el </w:t>
            </w:r>
            <w:r w:rsidRPr="00E86404">
              <w:rPr>
                <w:b/>
                <w:bCs/>
                <w:lang w:val="es-GT"/>
              </w:rPr>
              <w:t xml:space="preserve">arbol </w:t>
            </w:r>
            <w:r w:rsidR="00E86404" w:rsidRPr="00E86404">
              <w:rPr>
                <w:b/>
                <w:bCs/>
                <w:lang w:val="es-GT"/>
              </w:rPr>
              <w:t>sintactico</w:t>
            </w:r>
            <w:r w:rsidR="00E86404">
              <w:rPr>
                <w:lang w:val="es-GT"/>
              </w:rPr>
              <w:t xml:space="preserve"> </w:t>
            </w:r>
            <w:r w:rsidR="00626AD0">
              <w:rPr>
                <w:lang w:val="es-GT"/>
              </w:rPr>
              <w:t xml:space="preserve">se utilizaron varios </w:t>
            </w:r>
            <w:r w:rsidR="00E86404">
              <w:rPr>
                <w:lang w:val="es-GT"/>
              </w:rPr>
              <w:br/>
            </w:r>
            <w:r w:rsidR="00626AD0">
              <w:rPr>
                <w:lang w:val="es-GT"/>
              </w:rPr>
              <w:t>imports</w:t>
            </w:r>
            <w:r w:rsidR="00E86404">
              <w:rPr>
                <w:lang w:val="es-GT"/>
              </w:rPr>
              <w:t xml:space="preserve"> </w:t>
            </w:r>
            <w:r w:rsidR="00626AD0">
              <w:rPr>
                <w:lang w:val="es-GT"/>
              </w:rPr>
              <w:t>que nos ayudaron a poder graficar el arbol</w:t>
            </w:r>
            <w:r w:rsidR="00C660D7">
              <w:rPr>
                <w:lang w:val="es-GT"/>
              </w:rPr>
              <w:br/>
              <w:t>se divide en dos secciones, la primera en donde se</w:t>
            </w:r>
            <w:r w:rsidR="00C660D7">
              <w:rPr>
                <w:lang w:val="es-GT"/>
              </w:rPr>
              <w:br/>
              <w:t>genera el arbol y en la otra es donde se grafica</w:t>
            </w:r>
            <w:r w:rsidR="00C660D7">
              <w:rPr>
                <w:lang w:val="es-GT"/>
              </w:rPr>
              <w:br/>
              <w:t>el arbol</w:t>
            </w:r>
            <w:r w:rsidR="00626AD0">
              <w:rPr>
                <w:lang w:val="es-GT"/>
              </w:rPr>
              <w:t>:</w:t>
            </w:r>
          </w:p>
          <w:p w14:paraId="6AA6FD65" w14:textId="0558F8CB" w:rsidR="00C660D7" w:rsidRDefault="00C660D7" w:rsidP="000C2F95">
            <w:pPr>
              <w:pStyle w:val="NormalonDarkBackground"/>
              <w:rPr>
                <w:lang w:val="es-GT"/>
              </w:rPr>
            </w:pPr>
            <w:r>
              <w:drawing>
                <wp:inline distT="0" distB="0" distL="0" distR="0" wp14:anchorId="414D4768" wp14:editId="67FFBB0B">
                  <wp:extent cx="6150261" cy="5152445"/>
                  <wp:effectExtent l="0" t="0" r="317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718" cy="515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E4C05" w14:textId="58B78443" w:rsidR="00626AD0" w:rsidRDefault="00626AD0" w:rsidP="000C2F95">
            <w:pPr>
              <w:pStyle w:val="NormalonDarkBackground"/>
              <w:rPr>
                <w:lang w:val="es-GT"/>
              </w:rPr>
            </w:pPr>
          </w:p>
          <w:p w14:paraId="1359F46E" w14:textId="191E8118" w:rsidR="00C660D7" w:rsidRDefault="00C660D7" w:rsidP="000C2F95">
            <w:pPr>
              <w:pStyle w:val="NormalonDarkBackground"/>
              <w:rPr>
                <w:lang w:val="es-GT"/>
              </w:rPr>
            </w:pPr>
          </w:p>
          <w:p w14:paraId="424B382E" w14:textId="5AB71AF8" w:rsidR="00C660D7" w:rsidRDefault="00C660D7" w:rsidP="000C2F95">
            <w:pPr>
              <w:pStyle w:val="NormalonDarkBackground"/>
              <w:rPr>
                <w:lang w:val="es-GT"/>
              </w:rPr>
            </w:pPr>
          </w:p>
          <w:p w14:paraId="3D928944" w14:textId="39A8C221" w:rsidR="00C660D7" w:rsidRDefault="00C660D7" w:rsidP="000C2F95">
            <w:pPr>
              <w:pStyle w:val="NormalonDarkBackground"/>
              <w:rPr>
                <w:lang w:val="es-GT"/>
              </w:rPr>
            </w:pPr>
          </w:p>
          <w:p w14:paraId="1A2C5052" w14:textId="31121595" w:rsidR="00C660D7" w:rsidRDefault="00C660D7" w:rsidP="000C2F95">
            <w:pPr>
              <w:pStyle w:val="NormalonDarkBackground"/>
              <w:rPr>
                <w:lang w:val="es-GT"/>
              </w:rPr>
            </w:pPr>
          </w:p>
          <w:p w14:paraId="1DD2CD06" w14:textId="3B101521" w:rsidR="00C660D7" w:rsidRDefault="00C660D7" w:rsidP="000C2F95">
            <w:pPr>
              <w:pStyle w:val="NormalonDarkBackground"/>
              <w:rPr>
                <w:lang w:val="es-GT"/>
              </w:rPr>
            </w:pPr>
          </w:p>
          <w:p w14:paraId="7307646F" w14:textId="7DA4E12B" w:rsidR="00C660D7" w:rsidRDefault="00C660D7" w:rsidP="000C2F95">
            <w:pPr>
              <w:pStyle w:val="NormalonDarkBackground"/>
              <w:rPr>
                <w:lang w:val="es-GT"/>
              </w:rPr>
            </w:pPr>
          </w:p>
          <w:p w14:paraId="395F2FB9" w14:textId="13B6A4DA" w:rsidR="00C660D7" w:rsidRDefault="00C660D7" w:rsidP="000C2F95">
            <w:pPr>
              <w:pStyle w:val="NormalonDarkBackground"/>
              <w:rPr>
                <w:lang w:val="es-GT"/>
              </w:rPr>
            </w:pPr>
          </w:p>
          <w:p w14:paraId="60DEEE19" w14:textId="63612A0B" w:rsidR="00C660D7" w:rsidRDefault="00C660D7" w:rsidP="000C2F95">
            <w:pPr>
              <w:pStyle w:val="NormalonDarkBackground"/>
              <w:rPr>
                <w:lang w:val="es-GT"/>
              </w:rPr>
            </w:pPr>
          </w:p>
          <w:p w14:paraId="21284F9D" w14:textId="5BB2328C" w:rsidR="00C660D7" w:rsidRDefault="00C660D7" w:rsidP="000C2F95">
            <w:pPr>
              <w:pStyle w:val="NormalonDarkBackground"/>
              <w:rPr>
                <w:lang w:val="es-GT"/>
              </w:rPr>
            </w:pPr>
            <w:r>
              <w:rPr>
                <w:lang w:val="es-GT"/>
              </w:rPr>
              <w:lastRenderedPageBreak/>
              <w:t>Se utilizaron los siguientes imports para el graficado:</w:t>
            </w:r>
            <w:r>
              <w:rPr>
                <w:lang w:val="es-GT"/>
              </w:rPr>
              <w:br/>
            </w:r>
          </w:p>
          <w:p w14:paraId="5E49FC26" w14:textId="28835E8D" w:rsidR="00C660D7" w:rsidRDefault="00C660D7" w:rsidP="000C2F95">
            <w:pPr>
              <w:pStyle w:val="NormalonDarkBackground"/>
              <w:rPr>
                <w:lang w:val="es-GT"/>
              </w:rPr>
            </w:pPr>
            <w:r>
              <w:drawing>
                <wp:inline distT="0" distB="0" distL="0" distR="0" wp14:anchorId="266255BF" wp14:editId="538821BE">
                  <wp:extent cx="2568271" cy="1549819"/>
                  <wp:effectExtent l="0" t="0" r="381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628" cy="155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062F9" w14:textId="35DDA1A5" w:rsidR="00C660D7" w:rsidRDefault="00C660D7" w:rsidP="000C2F95">
            <w:pPr>
              <w:pStyle w:val="NormalonDarkBackground"/>
              <w:rPr>
                <w:lang w:val="es-GT"/>
              </w:rPr>
            </w:pPr>
            <w:r>
              <w:rPr>
                <w:lang w:val="es-GT"/>
              </w:rPr>
              <w:t xml:space="preserve">Y para el graficado del arbol </w:t>
            </w:r>
            <w:r w:rsidR="00E11E5D">
              <w:rPr>
                <w:lang w:val="es-GT"/>
              </w:rPr>
              <w:t xml:space="preserve"> como tal </w:t>
            </w:r>
            <w:r>
              <w:rPr>
                <w:lang w:val="es-GT"/>
              </w:rPr>
              <w:t>se usa lo siguiente:</w:t>
            </w:r>
          </w:p>
          <w:p w14:paraId="5096E6EA" w14:textId="653954EE" w:rsidR="00C660D7" w:rsidRPr="00E86404" w:rsidRDefault="00C660D7" w:rsidP="000C2F95">
            <w:pPr>
              <w:pStyle w:val="NormalonDarkBackground"/>
              <w:rPr>
                <w:lang w:val="es-GT"/>
              </w:rPr>
            </w:pPr>
            <w:r>
              <w:drawing>
                <wp:inline distT="0" distB="0" distL="0" distR="0" wp14:anchorId="637C290B" wp14:editId="6C67DF30">
                  <wp:extent cx="4452730" cy="5777063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365" cy="578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75497" w14:textId="77777777" w:rsidR="00053223" w:rsidRPr="00626AD0" w:rsidRDefault="00053223" w:rsidP="000C2F95">
            <w:pPr>
              <w:pStyle w:val="NormalonDarkBackground"/>
              <w:rPr>
                <w:lang w:val="es-GT"/>
              </w:rPr>
            </w:pPr>
          </w:p>
          <w:p w14:paraId="0D9B97DC" w14:textId="77777777" w:rsidR="000C2F95" w:rsidRPr="00F60296" w:rsidRDefault="000C2F95" w:rsidP="000A7A1C">
            <w:pPr>
              <w:pStyle w:val="NormalonDarkBackground"/>
              <w:rPr>
                <w:lang w:val="es-GT"/>
              </w:rPr>
            </w:pPr>
          </w:p>
        </w:tc>
        <w:tc>
          <w:tcPr>
            <w:tcW w:w="1794" w:type="dxa"/>
          </w:tcPr>
          <w:p w14:paraId="79E1DB67" w14:textId="6C260C03" w:rsidR="000C2F95" w:rsidRPr="000C2F95" w:rsidRDefault="000C2F95" w:rsidP="00053223">
            <w:pPr>
              <w:pStyle w:val="Quotecentred"/>
              <w:jc w:val="left"/>
              <w:rPr>
                <w:b/>
                <w:bCs/>
                <w:sz w:val="32"/>
                <w:szCs w:val="24"/>
                <w:lang w:val="es-GT"/>
              </w:rPr>
            </w:pPr>
            <w:r>
              <w:rPr>
                <w:b/>
                <w:bCs/>
                <w:sz w:val="32"/>
                <w:szCs w:val="24"/>
                <w:lang w:val="es-GT"/>
              </w:rPr>
              <w:lastRenderedPageBreak/>
              <w:t>¿Qué debemos saber del código fuente</w:t>
            </w:r>
            <w:r w:rsidRPr="00795770">
              <w:rPr>
                <w:b/>
                <w:bCs/>
                <w:sz w:val="32"/>
                <w:szCs w:val="24"/>
                <w:lang w:val="es-GT"/>
              </w:rPr>
              <w:t>?</w:t>
            </w:r>
          </w:p>
        </w:tc>
      </w:tr>
    </w:tbl>
    <w:tbl>
      <w:tblPr>
        <w:tblpPr w:leftFromText="180" w:rightFromText="180" w:vertAnchor="text" w:horzAnchor="margin" w:tblpY="456"/>
        <w:tblW w:w="11889" w:type="dxa"/>
        <w:tblLook w:val="0600" w:firstRow="0" w:lastRow="0" w:firstColumn="0" w:lastColumn="0" w:noHBand="1" w:noVBand="1"/>
        <w:tblDescription w:val="Layout table"/>
      </w:tblPr>
      <w:tblGrid>
        <w:gridCol w:w="6688"/>
        <w:gridCol w:w="5201"/>
      </w:tblGrid>
      <w:tr w:rsidR="00C660D7" w:rsidRPr="00795770" w14:paraId="41013CA4" w14:textId="77777777" w:rsidTr="00C660D7">
        <w:trPr>
          <w:trHeight w:val="9974"/>
        </w:trPr>
        <w:tc>
          <w:tcPr>
            <w:tcW w:w="6688" w:type="dxa"/>
          </w:tcPr>
          <w:p w14:paraId="1897B6B6" w14:textId="77777777" w:rsidR="00C660D7" w:rsidRDefault="00C660D7" w:rsidP="00C660D7">
            <w:pPr>
              <w:pStyle w:val="NormalonDarkBackground"/>
              <w:rPr>
                <w:lang w:val="es-GT"/>
              </w:rPr>
            </w:pPr>
          </w:p>
          <w:p w14:paraId="03D59FFA" w14:textId="77777777" w:rsidR="00C660D7" w:rsidRDefault="00C660D7" w:rsidP="00C660D7">
            <w:pPr>
              <w:pStyle w:val="NormalonDarkBackground"/>
              <w:rPr>
                <w:lang w:val="es-GT"/>
              </w:rPr>
            </w:pPr>
          </w:p>
          <w:p w14:paraId="4B39B0CB" w14:textId="77777777" w:rsidR="00C660D7" w:rsidRDefault="00C660D7" w:rsidP="00C660D7">
            <w:pPr>
              <w:pStyle w:val="NormalonDarkBackground"/>
              <w:rPr>
                <w:lang w:val="es-GT"/>
              </w:rPr>
            </w:pPr>
          </w:p>
          <w:p w14:paraId="11E3F435" w14:textId="3566FE61" w:rsidR="00C660D7" w:rsidRDefault="00C660D7" w:rsidP="00C660D7">
            <w:pPr>
              <w:pStyle w:val="NormalonDarkBackground"/>
              <w:rPr>
                <w:lang w:val="es-GT"/>
              </w:rPr>
            </w:pPr>
            <w:r>
              <w:rPr>
                <w:lang w:val="es-GT"/>
              </w:rPr>
              <w:t xml:space="preserve">Para el desarrollo de este Software utilizamos la </w:t>
            </w:r>
            <w:r>
              <w:rPr>
                <w:lang w:val="es-GT"/>
              </w:rPr>
              <w:br/>
              <w:t xml:space="preserve">metodología SCRUM, la cual nos ayudo a tener un </w:t>
            </w:r>
            <w:r>
              <w:rPr>
                <w:lang w:val="es-GT"/>
              </w:rPr>
              <w:br/>
              <w:t>mejor orden, definir fechas limites y tambien el poder</w:t>
            </w:r>
            <w:r>
              <w:rPr>
                <w:lang w:val="es-GT"/>
              </w:rPr>
              <w:br/>
              <w:t>definir tareas para completar el proyecto con éxito.</w:t>
            </w:r>
            <w:r>
              <w:rPr>
                <w:lang w:val="es-GT"/>
              </w:rPr>
              <w:br/>
            </w:r>
          </w:p>
          <w:p w14:paraId="711C4043" w14:textId="77777777" w:rsidR="00C660D7" w:rsidRDefault="00C660D7" w:rsidP="00C660D7">
            <w:pPr>
              <w:pStyle w:val="NormalonDarkBackground"/>
              <w:rPr>
                <w:lang w:val="es-GT"/>
              </w:rPr>
            </w:pPr>
            <w:r>
              <w:rPr>
                <w:lang w:val="es-GT"/>
              </w:rPr>
              <w:t xml:space="preserve">En este mismo archivo también incluímos la sección de </w:t>
            </w:r>
            <w:r>
              <w:rPr>
                <w:lang w:val="es-GT"/>
              </w:rPr>
              <w:br/>
              <w:t xml:space="preserve">pruebas o metacognición, en donde fuimos detallando la información de las pruebas que ibamos realizando, sus respectivas fechas, el status, y cual fue el resultado con información de que se implemento para arreglar dicho problema si hubo alguno. </w:t>
            </w:r>
            <w:r>
              <w:rPr>
                <w:lang w:val="es-GT"/>
              </w:rPr>
              <w:br/>
            </w:r>
            <w:r>
              <w:rPr>
                <w:lang w:val="es-GT"/>
              </w:rPr>
              <w:br/>
              <w:t>Para ver el archivo excel, por favor descarguelo:</w:t>
            </w:r>
            <w:r>
              <w:rPr>
                <w:lang w:val="es-GT"/>
              </w:rPr>
              <w:br/>
            </w:r>
          </w:p>
          <w:p w14:paraId="66013835" w14:textId="77777777" w:rsidR="00C660D7" w:rsidRDefault="00C660D7" w:rsidP="00C660D7">
            <w:pPr>
              <w:pStyle w:val="NormalonDarkBackground"/>
              <w:ind w:left="720" w:hanging="720"/>
              <w:rPr>
                <w:lang w:val="es-GT"/>
              </w:rPr>
            </w:pPr>
          </w:p>
          <w:bookmarkStart w:id="0" w:name="_MON_1681064770"/>
          <w:bookmarkEnd w:id="0"/>
          <w:p w14:paraId="57D6458F" w14:textId="1BF98EF2" w:rsidR="00C660D7" w:rsidRPr="003C5734" w:rsidRDefault="0097655E" w:rsidP="00B50ADB">
            <w:pPr>
              <w:pStyle w:val="NormalonDarkBackground"/>
              <w:jc w:val="center"/>
              <w:rPr>
                <w:lang w:val="es-GT"/>
              </w:rPr>
            </w:pPr>
            <w:r>
              <w:rPr>
                <w:lang w:val="es-GT"/>
              </w:rPr>
              <w:object w:dxaOrig="1549" w:dyaOrig="1002" w14:anchorId="5DDD0F91">
                <v:shape id="_x0000_i1028" type="#_x0000_t75" style="width:79.2pt;height:50.4pt" o:ole="">
                  <v:imagedata r:id="rId33" o:title=""/>
                </v:shape>
                <o:OLEObject Type="Embed" ProgID="Excel.Sheet.12" ShapeID="_x0000_i1028" DrawAspect="Icon" ObjectID="_1681127101" r:id="rId34"/>
              </w:object>
            </w:r>
          </w:p>
        </w:tc>
        <w:tc>
          <w:tcPr>
            <w:tcW w:w="5201" w:type="dxa"/>
          </w:tcPr>
          <w:p w14:paraId="523765E6" w14:textId="77777777" w:rsidR="00C660D7" w:rsidRDefault="00C660D7" w:rsidP="00C660D7">
            <w:pPr>
              <w:pStyle w:val="Quotecentred"/>
              <w:rPr>
                <w:b/>
                <w:bCs/>
                <w:sz w:val="32"/>
                <w:szCs w:val="24"/>
                <w:lang w:val="es-GT"/>
              </w:rPr>
            </w:pPr>
          </w:p>
          <w:p w14:paraId="324D186C" w14:textId="77777777" w:rsidR="00C660D7" w:rsidRDefault="00C660D7" w:rsidP="00C660D7">
            <w:pPr>
              <w:pStyle w:val="Quotecentred"/>
              <w:rPr>
                <w:b/>
                <w:bCs/>
                <w:sz w:val="36"/>
                <w:szCs w:val="28"/>
                <w:lang w:val="es-GT"/>
              </w:rPr>
            </w:pPr>
          </w:p>
          <w:p w14:paraId="52AEC857" w14:textId="77777777" w:rsidR="00C660D7" w:rsidRDefault="00C660D7" w:rsidP="00C660D7">
            <w:pPr>
              <w:pStyle w:val="Quotecentred"/>
              <w:rPr>
                <w:b/>
                <w:bCs/>
                <w:sz w:val="36"/>
                <w:szCs w:val="28"/>
                <w:lang w:val="es-GT"/>
              </w:rPr>
            </w:pPr>
          </w:p>
          <w:p w14:paraId="16489B08" w14:textId="77777777" w:rsidR="00C660D7" w:rsidRDefault="00C660D7" w:rsidP="00C660D7">
            <w:pPr>
              <w:pStyle w:val="Quotecentred"/>
              <w:rPr>
                <w:b/>
                <w:bCs/>
                <w:sz w:val="36"/>
                <w:szCs w:val="28"/>
                <w:lang w:val="es-GT"/>
              </w:rPr>
            </w:pPr>
          </w:p>
          <w:p w14:paraId="7A704B2F" w14:textId="77777777" w:rsidR="00C660D7" w:rsidRPr="00795770" w:rsidRDefault="00C660D7" w:rsidP="00C660D7">
            <w:pPr>
              <w:pStyle w:val="Quotecentred"/>
              <w:rPr>
                <w:b/>
                <w:bCs/>
                <w:lang w:val="es-GT"/>
              </w:rPr>
            </w:pPr>
            <w:r w:rsidRPr="00CD6791">
              <w:rPr>
                <w:b/>
                <w:bCs/>
                <w:sz w:val="36"/>
                <w:szCs w:val="28"/>
                <w:lang w:val="es-GT"/>
              </w:rPr>
              <w:t>Anexos</w:t>
            </w:r>
          </w:p>
        </w:tc>
      </w:tr>
    </w:tbl>
    <w:p w14:paraId="3B9AE164" w14:textId="77777777" w:rsidR="00C660D7" w:rsidRDefault="00C660D7">
      <w:pPr>
        <w:rPr>
          <w:lang w:val="es-GT"/>
        </w:rPr>
      </w:pPr>
      <w:r w:rsidRPr="000C2F95">
        <w:rPr>
          <w:lang w:val="es-GT"/>
        </w:rPr>
        <w:t xml:space="preserve"> </w:t>
      </w:r>
    </w:p>
    <w:p w14:paraId="1E472ECC" w14:textId="77777777" w:rsidR="0068485E" w:rsidRDefault="0068485E" w:rsidP="00706D63">
      <w:pPr>
        <w:rPr>
          <w:color w:val="FFFFFF" w:themeColor="background1"/>
          <w:lang w:val="es-GT"/>
        </w:rPr>
      </w:pPr>
    </w:p>
    <w:p w14:paraId="3F6E2451" w14:textId="7EDA7854" w:rsidR="007F56E3" w:rsidRPr="0056249C" w:rsidRDefault="00706D63" w:rsidP="00706D63">
      <w:pPr>
        <w:rPr>
          <w:lang w:val="es-GT"/>
        </w:rPr>
      </w:pPr>
      <w:r w:rsidRPr="00706D63">
        <w:rPr>
          <w:color w:val="FFFFFF" w:themeColor="background1"/>
          <w:lang w:val="es-GT"/>
        </w:rPr>
        <w:t xml:space="preserve">Como último punto, el proyecto fue desarrollado en conjunto utilizando </w:t>
      </w:r>
      <w:proofErr w:type="spellStart"/>
      <w:r w:rsidRPr="00706D63">
        <w:rPr>
          <w:color w:val="FFFFFF" w:themeColor="background1"/>
          <w:lang w:val="es-GT"/>
        </w:rPr>
        <w:t>GitHUB</w:t>
      </w:r>
      <w:proofErr w:type="spellEnd"/>
      <w:r w:rsidRPr="00706D63">
        <w:rPr>
          <w:color w:val="FFFFFF" w:themeColor="background1"/>
          <w:lang w:val="es-GT"/>
        </w:rPr>
        <w:t>. Todo cambio luego de ser probado se iba implementando</w:t>
      </w:r>
      <w:r>
        <w:rPr>
          <w:color w:val="FFFFFF" w:themeColor="background1"/>
          <w:lang w:val="es-GT"/>
        </w:rPr>
        <w:t xml:space="preserve"> en el proyecto </w:t>
      </w:r>
      <w:proofErr w:type="spellStart"/>
      <w:r>
        <w:rPr>
          <w:color w:val="FFFFFF" w:themeColor="background1"/>
          <w:lang w:val="es-GT"/>
        </w:rPr>
        <w:t>Main</w:t>
      </w:r>
      <w:proofErr w:type="spellEnd"/>
      <w:r>
        <w:rPr>
          <w:color w:val="FFFFFF" w:themeColor="background1"/>
          <w:lang w:val="es-GT"/>
        </w:rPr>
        <w:t xml:space="preserve">. La razón de hacerlo de esta forma era para que se tuviera mejor visibilidad de los cambios y para más facilidad para el manejo </w:t>
      </w:r>
      <w:r w:rsidR="00062289">
        <w:rPr>
          <w:color w:val="FFFFFF" w:themeColor="background1"/>
          <w:lang w:val="es-GT"/>
        </w:rPr>
        <w:t>de este</w:t>
      </w:r>
      <w:r>
        <w:rPr>
          <w:color w:val="FFFFFF" w:themeColor="background1"/>
          <w:lang w:val="es-GT"/>
        </w:rPr>
        <w:t xml:space="preserve">. El link que contiene </w:t>
      </w:r>
      <w:r w:rsidR="00062289">
        <w:rPr>
          <w:color w:val="FFFFFF" w:themeColor="background1"/>
          <w:lang w:val="es-GT"/>
        </w:rPr>
        <w:t>el código fuente es:</w:t>
      </w:r>
    </w:p>
    <w:p w14:paraId="135F34ED" w14:textId="218D1F5E" w:rsidR="00062289" w:rsidRDefault="0068485E" w:rsidP="00706D63">
      <w:pPr>
        <w:rPr>
          <w:color w:val="FFFFFF" w:themeColor="background1"/>
          <w:lang w:val="es-GT"/>
        </w:rPr>
      </w:pPr>
      <w:r>
        <w:rPr>
          <w:noProof/>
          <w:color w:val="FFFFFF" w:themeColor="background1"/>
          <w:lang w:val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14494" wp14:editId="3DF90FB2">
                <wp:simplePos x="0" y="0"/>
                <wp:positionH relativeFrom="margin">
                  <wp:align>center</wp:align>
                </wp:positionH>
                <wp:positionV relativeFrom="paragraph">
                  <wp:posOffset>232482</wp:posOffset>
                </wp:positionV>
                <wp:extent cx="6742707" cy="674784"/>
                <wp:effectExtent l="0" t="0" r="20320" b="1143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2707" cy="674784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A5C656" w14:textId="46957F14" w:rsidR="00062289" w:rsidRDefault="00062289" w:rsidP="0006228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hyperlink r:id="rId35" w:history="1">
                              <w:r w:rsidRPr="00822A68">
                                <w:rPr>
                                  <w:rStyle w:val="Hyperlink"/>
                                  <w:b/>
                                  <w:bCs/>
                                  <w:sz w:val="28"/>
                                  <w:szCs w:val="24"/>
                                </w:rPr>
                                <w:t>https://github.com/ArmandoS98/Proyecto-2---rbol-sint-ctico-y-postfix</w:t>
                              </w:r>
                            </w:hyperlink>
                          </w:p>
                          <w:p w14:paraId="7114BEDA" w14:textId="77777777" w:rsidR="00062289" w:rsidRPr="00062289" w:rsidRDefault="00062289" w:rsidP="0006228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B14494" id="Rectangle: Rounded Corners 30" o:spid="_x0000_s1026" style="position:absolute;margin-left:0;margin-top:18.3pt;width:530.9pt;height:53.1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" fillcolor="#8cd0e0 [3205]" strokecolor="white [3201]" strokeweight="1.5pt">
                <v:stroke joinstyle="miter"/>
                <v:textbox>
                  <w:txbxContent>
                    <w:p w14:paraId="7AA5C656" w14:textId="46957F14" w:rsidR="00062289" w:rsidRDefault="00062289" w:rsidP="00062289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hyperlink r:id="rId36" w:history="1">
                        <w:r w:rsidRPr="00822A68">
                          <w:rPr>
                            <w:rStyle w:val="Hyperlink"/>
                            <w:b/>
                            <w:bCs/>
                            <w:sz w:val="28"/>
                            <w:szCs w:val="24"/>
                          </w:rPr>
                          <w:t>https://github.com/ArmandoS98/Proyecto-2---rbol-sint-ctico-y-postfix</w:t>
                        </w:r>
                      </w:hyperlink>
                    </w:p>
                    <w:p w14:paraId="7114BEDA" w14:textId="77777777" w:rsidR="00062289" w:rsidRPr="00062289" w:rsidRDefault="00062289" w:rsidP="00062289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DA1B32" w14:textId="1C206345" w:rsidR="00062289" w:rsidRPr="00706D63" w:rsidRDefault="00062289" w:rsidP="00706D63">
      <w:pPr>
        <w:rPr>
          <w:color w:val="FFFFFF" w:themeColor="background1"/>
          <w:lang w:val="es-GT"/>
        </w:rPr>
      </w:pPr>
    </w:p>
    <w:sectPr w:rsidR="00062289" w:rsidRPr="00706D63" w:rsidSect="004C2821">
      <w:headerReference w:type="default" r:id="rId37"/>
      <w:headerReference w:type="first" r:id="rId38"/>
      <w:pgSz w:w="12240" w:h="15840" w:code="1"/>
      <w:pgMar w:top="1022" w:right="360" w:bottom="720" w:left="3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12FBE" w14:textId="77777777" w:rsidR="003A03A7" w:rsidRDefault="003A03A7" w:rsidP="00C0714C">
      <w:pPr>
        <w:spacing w:after="0" w:line="240" w:lineRule="auto"/>
      </w:pPr>
      <w:r>
        <w:separator/>
      </w:r>
    </w:p>
  </w:endnote>
  <w:endnote w:type="continuationSeparator" w:id="0">
    <w:p w14:paraId="44B48F5E" w14:textId="77777777" w:rsidR="003A03A7" w:rsidRDefault="003A03A7" w:rsidP="00C07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A91BB" w14:textId="77777777" w:rsidR="003A03A7" w:rsidRDefault="003A03A7" w:rsidP="00C0714C">
      <w:pPr>
        <w:spacing w:after="0" w:line="240" w:lineRule="auto"/>
      </w:pPr>
      <w:r>
        <w:separator/>
      </w:r>
    </w:p>
  </w:footnote>
  <w:footnote w:type="continuationSeparator" w:id="0">
    <w:p w14:paraId="495C5568" w14:textId="77777777" w:rsidR="003A03A7" w:rsidRDefault="003A03A7" w:rsidP="00C071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DB801" w14:textId="77777777" w:rsidR="00C0714C" w:rsidRDefault="002F202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0ABD1B3" wp14:editId="5A986E5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838414" cy="10149907"/>
              <wp:effectExtent l="0" t="0" r="0" b="0"/>
              <wp:wrapNone/>
              <wp:docPr id="16" name="Group 16" descr="Background shapes for second page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38414" cy="10149907"/>
                        <a:chOff x="0" y="0"/>
                        <a:chExt cx="7838414" cy="10149907"/>
                      </a:xfrm>
                    </wpg:grpSpPr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38414" cy="1014990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49413F7B-138F-46D8-A3A2-BA1AFAEB77D0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3238500" y="0"/>
                          <a:ext cx="4597190" cy="7928806"/>
                        </a:xfrm>
                        <a:custGeom>
                          <a:avLst/>
                          <a:gdLst>
                            <a:gd name="connsiteX0" fmla="*/ 0 w 4597190"/>
                            <a:gd name="connsiteY0" fmla="*/ 0 h 7928806"/>
                            <a:gd name="connsiteX1" fmla="*/ 4597190 w 4597190"/>
                            <a:gd name="connsiteY1" fmla="*/ 0 h 7928806"/>
                            <a:gd name="connsiteX2" fmla="*/ 4597181 w 4597190"/>
                            <a:gd name="connsiteY2" fmla="*/ 47674 h 7928806"/>
                            <a:gd name="connsiteX3" fmla="*/ 4595599 w 4597190"/>
                            <a:gd name="connsiteY3" fmla="*/ 7928806 h 7928806"/>
                            <a:gd name="connsiteX4" fmla="*/ 29111 w 4597190"/>
                            <a:gd name="connsiteY4" fmla="*/ 111082 h 79288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597190" h="7928806">
                              <a:moveTo>
                                <a:pt x="0" y="0"/>
                              </a:moveTo>
                              <a:lnTo>
                                <a:pt x="4597190" y="0"/>
                              </a:lnTo>
                              <a:lnTo>
                                <a:pt x="4597181" y="47674"/>
                              </a:lnTo>
                              <a:cubicBezTo>
                                <a:pt x="4596768" y="2105582"/>
                                <a:pt x="4596250" y="4688056"/>
                                <a:pt x="4595599" y="7928806"/>
                              </a:cubicBezTo>
                              <a:cubicBezTo>
                                <a:pt x="2034305" y="5252245"/>
                                <a:pt x="690196" y="2530575"/>
                                <a:pt x="29111" y="11108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Freeform: Shape 8">
                        <a:extLst>
                          <a:ext uri="{FF2B5EF4-FFF2-40B4-BE49-F238E27FC236}">
                            <a16:creationId xmlns:a16="http://schemas.microsoft.com/office/drawing/2014/main" id="{1687DD37-4640-443D-BA33-8AB9DBDA4EC3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3619500" y="0"/>
                          <a:ext cx="4216548" cy="6747235"/>
                        </a:xfrm>
                        <a:custGeom>
                          <a:avLst/>
                          <a:gdLst>
                            <a:gd name="connsiteX0" fmla="*/ 0 w 4216548"/>
                            <a:gd name="connsiteY0" fmla="*/ 0 h 6747235"/>
                            <a:gd name="connsiteX1" fmla="*/ 4216548 w 4216548"/>
                            <a:gd name="connsiteY1" fmla="*/ 0 h 6747235"/>
                            <a:gd name="connsiteX2" fmla="*/ 4215281 w 4216548"/>
                            <a:gd name="connsiteY2" fmla="*/ 6747235 h 6747235"/>
                            <a:gd name="connsiteX3" fmla="*/ 82067 w 4216548"/>
                            <a:gd name="connsiteY3" fmla="*/ 228956 h 6747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216548" h="6747235">
                              <a:moveTo>
                                <a:pt x="0" y="0"/>
                              </a:moveTo>
                              <a:lnTo>
                                <a:pt x="4216548" y="0"/>
                              </a:lnTo>
                              <a:lnTo>
                                <a:pt x="4215281" y="6747235"/>
                              </a:lnTo>
                              <a:cubicBezTo>
                                <a:pt x="4215281" y="6747235"/>
                                <a:pt x="1639714" y="4328153"/>
                                <a:pt x="82067" y="22895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Rectangle 8">
                        <a:extLst>
                          <a:ext uri="{FF2B5EF4-FFF2-40B4-BE49-F238E27FC236}">
                            <a16:creationId xmlns:a16="http://schemas.microsoft.com/office/drawing/2014/main" id="{57B2C778-EEEB-40DF-8684-ABA4DEBE5B07}"/>
                          </a:ext>
                        </a:extLst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0" y="8362950"/>
                          <a:ext cx="7835186" cy="1052439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2D19374F" id="Group 16" o:spid="_x0000_s1026" alt="Background shapes for second page" style="position:absolute;margin-left:0;margin-top:0;width:617.2pt;height:799.2pt;z-index:251673600;mso-width-percent:1000;mso-height-percent:1000;mso-position-horizontal:center;mso-position-horizontal-relative:page;mso-position-vertical:center;mso-position-vertical-relative:page;mso-width-percent:1000;mso-height-percent:1000" coordsize="78384,101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">
              <v:rect id="Rectangle 15" o:spid="_x0000_s1027" style="position:absolute;width:78384;height:10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" fillcolor="#154875 [3204]" stroked="f"/>
              <v:shape id="Freeform: Shape 10" o:spid="_x0000_s1028" style="position:absolute;left:32385;width:45971;height:79288;visibility:visible;mso-wrap-style:square;v-text-anchor:top" coordsize="4597190,7928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" path="m,l4597190,r-9,47674c4596768,2105582,4596250,4688056,4595599,7928806,2034305,5252245,690196,2530575,29111,111082l,xe" fillcolor="#8cd0e0 [3205]" stroked="f">
                <v:path arrowok="t" o:connecttype="custom" o:connectlocs="0,0;4597190,0;4597181,47674;4595599,7928806;29111,111082" o:connectangles="0,0,0,0,0"/>
              </v:shape>
              <v:shape id="Freeform: Shape 8" o:spid="_x0000_s1029" style="position:absolute;left:36195;width:42165;height:67472;visibility:visible;mso-wrap-style:square;v-text-anchor:top" coordsize="4216548,6747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" path="m,l4216548,r-1267,6747235c4215281,6747235,1639714,4328153,82067,228956l,xe" fillcolor="#00a1cd [3206]" stroked="f">
                <v:path arrowok="t" o:connecttype="custom" o:connectlocs="0,0;4216548,0;4215281,6747235;82067,228956" o:connectangles="0,0,0,0"/>
              </v:shape>
              <v:rect id="Rectangle 8" o:spid="_x0000_s1030" style="position:absolute;top:83629;width:78351;height:10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" fillcolor="#8cd0e0 [3205]" stroked="f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45C0F" w14:textId="77777777" w:rsidR="004915D0" w:rsidRDefault="00151FE8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4CD9676" wp14:editId="7E11FB2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98209" cy="10058400"/>
              <wp:effectExtent l="0" t="0" r="0" b="0"/>
              <wp:wrapNone/>
              <wp:docPr id="1" name="Group 1" descr="Close-up of drill on a building plan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0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98209" cy="10058400"/>
                        <a:chOff x="0" y="0"/>
                        <a:chExt cx="7798209" cy="10058400"/>
                      </a:xfrm>
                    </wpg:grpSpPr>
                    <wps:wsp>
                      <wps:cNvPr id="2" name="Freeform: Shape 1">
                        <a:extLst>
                          <a:ext uri="{FF2B5EF4-FFF2-40B4-BE49-F238E27FC236}">
                            <a16:creationId xmlns:a16="http://schemas.microsoft.com/office/drawing/2014/main" id="{BD6C6739-D07B-4C68-902E-7C26CAF58593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7798209" cy="3353516"/>
                        </a:xfrm>
                        <a:custGeom>
                          <a:avLst/>
                          <a:gdLst>
                            <a:gd name="connsiteX0" fmla="*/ 0 w 7798209"/>
                            <a:gd name="connsiteY0" fmla="*/ 0 h 3353516"/>
                            <a:gd name="connsiteX1" fmla="*/ 34587 w 7798209"/>
                            <a:gd name="connsiteY1" fmla="*/ 7 h 3353516"/>
                            <a:gd name="connsiteX2" fmla="*/ 7798209 w 7798209"/>
                            <a:gd name="connsiteY2" fmla="*/ 1554 h 3353516"/>
                            <a:gd name="connsiteX3" fmla="*/ 134516 w 7798209"/>
                            <a:gd name="connsiteY3" fmla="*/ 3335192 h 3353516"/>
                            <a:gd name="connsiteX4" fmla="*/ 0 w 7798209"/>
                            <a:gd name="connsiteY4" fmla="*/ 3353516 h 33535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98209" h="3353516">
                              <a:moveTo>
                                <a:pt x="0" y="0"/>
                              </a:moveTo>
                              <a:lnTo>
                                <a:pt x="34587" y="7"/>
                              </a:lnTo>
                              <a:cubicBezTo>
                                <a:pt x="1923036" y="383"/>
                                <a:pt x="4440967" y="885"/>
                                <a:pt x="7798209" y="1554"/>
                              </a:cubicBezTo>
                              <a:cubicBezTo>
                                <a:pt x="5136066" y="2076697"/>
                                <a:pt x="2420610" y="2986441"/>
                                <a:pt x="134516" y="3335192"/>
                              </a:cubicBezTo>
                              <a:lnTo>
                                <a:pt x="0" y="3353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Freeform: Shape 2">
                        <a:extLst>
                          <a:ext uri="{FF2B5EF4-FFF2-40B4-BE49-F238E27FC236}">
                            <a16:creationId xmlns:a16="http://schemas.microsoft.com/office/drawing/2014/main" id="{CD64E6E6-3F0A-4C2C-840D-1F5A38DD88E0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9525" y="0"/>
                          <a:ext cx="6795679" cy="3181901"/>
                        </a:xfrm>
                        <a:custGeom>
                          <a:avLst/>
                          <a:gdLst>
                            <a:gd name="connsiteX0" fmla="*/ 0 w 6795679"/>
                            <a:gd name="connsiteY0" fmla="*/ 0 h 3181901"/>
                            <a:gd name="connsiteX1" fmla="*/ 6795679 w 6795679"/>
                            <a:gd name="connsiteY1" fmla="*/ 1267 h 3181901"/>
                            <a:gd name="connsiteX2" fmla="*/ 175707 w 6795679"/>
                            <a:gd name="connsiteY2" fmla="*/ 3143165 h 3181901"/>
                            <a:gd name="connsiteX3" fmla="*/ 0 w 6795679"/>
                            <a:gd name="connsiteY3" fmla="*/ 3181901 h 31819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95679" h="3181901">
                              <a:moveTo>
                                <a:pt x="0" y="0"/>
                              </a:moveTo>
                              <a:lnTo>
                                <a:pt x="6795679" y="1267"/>
                              </a:lnTo>
                              <a:cubicBezTo>
                                <a:pt x="6795679" y="1267"/>
                                <a:pt x="4309272" y="2156559"/>
                                <a:pt x="175707" y="3143165"/>
                              </a:cubicBezTo>
                              <a:lnTo>
                                <a:pt x="0" y="318190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Freeform: Shape 3">
                        <a:extLst>
                          <a:ext uri="{FF2B5EF4-FFF2-40B4-BE49-F238E27FC236}">
                            <a16:creationId xmlns:a16="http://schemas.microsoft.com/office/drawing/2014/main" id="{C0279F97-BA05-4380-AFB6-7C52F6E902D6}"/>
                          </a:ext>
                        </a:extLst>
                      </wps:cNvPr>
                      <wps:cNvSpPr/>
                      <wps:spPr>
                        <a:xfrm>
                          <a:off x="0" y="6400800"/>
                          <a:ext cx="7789606" cy="3654465"/>
                        </a:xfrm>
                        <a:custGeom>
                          <a:avLst/>
                          <a:gdLst>
                            <a:gd name="connsiteX0" fmla="*/ 7772144 w 7789606"/>
                            <a:gd name="connsiteY0" fmla="*/ 0 h 3654465"/>
                            <a:gd name="connsiteX1" fmla="*/ 7789606 w 7789606"/>
                            <a:gd name="connsiteY1" fmla="*/ 0 h 3654465"/>
                            <a:gd name="connsiteX2" fmla="*/ 7789606 w 7789606"/>
                            <a:gd name="connsiteY2" fmla="*/ 3654465 h 3654465"/>
                            <a:gd name="connsiteX3" fmla="*/ 0 w 7789606"/>
                            <a:gd name="connsiteY3" fmla="*/ 3654465 h 3654465"/>
                            <a:gd name="connsiteX4" fmla="*/ 0 w 7789606"/>
                            <a:gd name="connsiteY4" fmla="*/ 2856368 h 3654465"/>
                            <a:gd name="connsiteX5" fmla="*/ 429171 w 7789606"/>
                            <a:gd name="connsiteY5" fmla="*/ 2877395 h 3654465"/>
                            <a:gd name="connsiteX6" fmla="*/ 2601623 w 7789606"/>
                            <a:gd name="connsiteY6" fmla="*/ 2770954 h 3654465"/>
                            <a:gd name="connsiteX7" fmla="*/ 7648664 w 7789606"/>
                            <a:gd name="connsiteY7" fmla="*/ 241555 h 3654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7789606" h="3654465">
                              <a:moveTo>
                                <a:pt x="7772144" y="0"/>
                              </a:moveTo>
                              <a:lnTo>
                                <a:pt x="7789606" y="0"/>
                              </a:lnTo>
                              <a:lnTo>
                                <a:pt x="7789606" y="3654465"/>
                              </a:lnTo>
                              <a:lnTo>
                                <a:pt x="0" y="3654465"/>
                              </a:lnTo>
                              <a:lnTo>
                                <a:pt x="0" y="2856368"/>
                              </a:lnTo>
                              <a:lnTo>
                                <a:pt x="429171" y="2877395"/>
                              </a:lnTo>
                              <a:cubicBezTo>
                                <a:pt x="1155821" y="2901118"/>
                                <a:pt x="1888673" y="2865801"/>
                                <a:pt x="2601623" y="2770954"/>
                              </a:cubicBezTo>
                              <a:cubicBezTo>
                                <a:pt x="5016863" y="2449644"/>
                                <a:pt x="6923473" y="1485981"/>
                                <a:pt x="7648664" y="24155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Freeform: Shape 4">
                        <a:extLst>
                          <a:ext uri="{FF2B5EF4-FFF2-40B4-BE49-F238E27FC236}">
                            <a16:creationId xmlns:a16="http://schemas.microsoft.com/office/drawing/2014/main" id="{77F2258F-9772-432A-8DD9-CD8D31C1308A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0" y="7543800"/>
                          <a:ext cx="7789606" cy="2514600"/>
                        </a:xfrm>
                        <a:custGeom>
                          <a:avLst/>
                          <a:gdLst>
                            <a:gd name="connsiteX0" fmla="*/ 7789606 w 7789606"/>
                            <a:gd name="connsiteY0" fmla="*/ 0 h 2514600"/>
                            <a:gd name="connsiteX1" fmla="*/ 7789606 w 7789606"/>
                            <a:gd name="connsiteY1" fmla="*/ 2360167 h 2514600"/>
                            <a:gd name="connsiteX2" fmla="*/ 7789606 w 7789606"/>
                            <a:gd name="connsiteY2" fmla="*/ 2514600 h 2514600"/>
                            <a:gd name="connsiteX3" fmla="*/ 0 w 7789606"/>
                            <a:gd name="connsiteY3" fmla="*/ 2514600 h 2514600"/>
                            <a:gd name="connsiteX4" fmla="*/ 0 w 7789606"/>
                            <a:gd name="connsiteY4" fmla="*/ 2507805 h 2514600"/>
                            <a:gd name="connsiteX5" fmla="*/ 0 w 7789606"/>
                            <a:gd name="connsiteY5" fmla="*/ 225384 h 2514600"/>
                            <a:gd name="connsiteX6" fmla="*/ 7789606 w 7789606"/>
                            <a:gd name="connsiteY6" fmla="*/ 0 h 2514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789606" h="2514600">
                              <a:moveTo>
                                <a:pt x="7789606" y="0"/>
                              </a:moveTo>
                              <a:cubicBezTo>
                                <a:pt x="7789606" y="0"/>
                                <a:pt x="7789606" y="0"/>
                                <a:pt x="7789606" y="2360167"/>
                              </a:cubicBezTo>
                              <a:lnTo>
                                <a:pt x="7789606" y="2514600"/>
                              </a:lnTo>
                              <a:lnTo>
                                <a:pt x="0" y="2514600"/>
                              </a:lnTo>
                              <a:lnTo>
                                <a:pt x="0" y="2507805"/>
                              </a:lnTo>
                              <a:cubicBezTo>
                                <a:pt x="0" y="2123448"/>
                                <a:pt x="0" y="1440145"/>
                                <a:pt x="0" y="225384"/>
                              </a:cubicBezTo>
                              <a:cubicBezTo>
                                <a:pt x="2368397" y="954749"/>
                                <a:pt x="6207492" y="1098744"/>
                                <a:pt x="778960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5" descr="Drill tip against blueprints on a work table">
                        <a:extLst>
                          <a:ext uri="{FF2B5EF4-FFF2-40B4-BE49-F238E27FC236}">
                            <a16:creationId xmlns:a16="http://schemas.microsoft.com/office/drawing/2014/main" id="{15F4D7CD-AA6F-4EA3-951E-0F70B589BB3A}"/>
                          </a:ext>
                        </a:extLst>
                      </wps:cNvPr>
                      <wps:cNvSpPr/>
                      <wps:spPr>
                        <a:xfrm>
                          <a:off x="9525" y="2286000"/>
                          <a:ext cx="3886200" cy="6048122"/>
                        </a:xfrm>
                        <a:custGeom>
                          <a:avLst/>
                          <a:gdLst>
                            <a:gd name="connsiteX0" fmla="*/ 3886200 w 3886200"/>
                            <a:gd name="connsiteY0" fmla="*/ 0 h 6048122"/>
                            <a:gd name="connsiteX1" fmla="*/ 3886200 w 3886200"/>
                            <a:gd name="connsiteY1" fmla="*/ 6048122 h 6048122"/>
                            <a:gd name="connsiteX2" fmla="*/ 3632264 w 3886200"/>
                            <a:gd name="connsiteY2" fmla="*/ 6045005 h 6048122"/>
                            <a:gd name="connsiteX3" fmla="*/ 217629 w 3886200"/>
                            <a:gd name="connsiteY3" fmla="*/ 5545535 h 6048122"/>
                            <a:gd name="connsiteX4" fmla="*/ 0 w 3886200"/>
                            <a:gd name="connsiteY4" fmla="*/ 5481427 h 6048122"/>
                            <a:gd name="connsiteX5" fmla="*/ 0 w 3886200"/>
                            <a:gd name="connsiteY5" fmla="*/ 1066310 h 6048122"/>
                            <a:gd name="connsiteX6" fmla="*/ 125914 w 3886200"/>
                            <a:gd name="connsiteY6" fmla="*/ 1049157 h 6048122"/>
                            <a:gd name="connsiteX7" fmla="*/ 3816742 w 3886200"/>
                            <a:gd name="connsiteY7" fmla="*/ 29735 h 60481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3886200" h="6048122">
                              <a:moveTo>
                                <a:pt x="3886200" y="0"/>
                              </a:moveTo>
                              <a:lnTo>
                                <a:pt x="3886200" y="6048122"/>
                              </a:lnTo>
                              <a:lnTo>
                                <a:pt x="3632264" y="6045005"/>
                              </a:lnTo>
                              <a:cubicBezTo>
                                <a:pt x="2437175" y="6007898"/>
                                <a:pt x="1215654" y="5826716"/>
                                <a:pt x="217629" y="5545535"/>
                              </a:cubicBezTo>
                              <a:lnTo>
                                <a:pt x="0" y="5481427"/>
                              </a:lnTo>
                              <a:lnTo>
                                <a:pt x="0" y="1066310"/>
                              </a:lnTo>
                              <a:lnTo>
                                <a:pt x="125914" y="1049157"/>
                              </a:lnTo>
                              <a:cubicBezTo>
                                <a:pt x="1268961" y="874782"/>
                                <a:pt x="2519349" y="560158"/>
                                <a:pt x="3816742" y="29735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505FDBF5" id="Group 1" o:spid="_x0000_s1026" alt="Close-up of drill on a building plan" style="position:absolute;margin-left:0;margin-top:0;width:614.05pt;height:11in;z-index:251667456;mso-width-percent:1000;mso-height-percent:1000;mso-position-horizontal:center;mso-position-horizontal-relative:page;mso-position-vertical:center;mso-position-vertical-relative:page;mso-width-percent:1000;mso-height-percent:1000" coordsize="77982,1005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">
              <v:shape id="Freeform: Shape 1" o:spid="_x0000_s1027" style="position:absolute;width:77982;height:33535;visibility:visible;mso-wrap-style:square;v-text-anchor:top" coordsize="7798209,3353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" path="m,l34587,7c1923036,383,4440967,885,7798209,1554,5136066,2076697,2420610,2986441,134516,3335192l,3353516,,xe" fillcolor="#8cd0e0 [3205]" stroked="f">
                <v:path arrowok="t" o:connecttype="custom" o:connectlocs="0,0;34587,7;7798209,1554;134516,3335192;0,3353516" o:connectangles="0,0,0,0,0"/>
              </v:shape>
              <v:shape id="Freeform: Shape 2" o:spid="_x0000_s1028" style="position:absolute;left:95;width:67957;height:31819;visibility:visible;mso-wrap-style:square;v-text-anchor:top" coordsize="6795679,318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" path="m,l6795679,1267v,,-2486407,2155292,-6619972,3141898l,3181901,,xe" fillcolor="#00a1cd [3206]" stroked="f">
                <v:path arrowok="t" o:connecttype="custom" o:connectlocs="0,0;6795679,1267;175707,3143165;0,3181901" o:connectangles="0,0,0,0"/>
              </v:shape>
              <v:shape id="Freeform: Shape 3" o:spid="_x0000_s1029" style="position:absolute;top:64008;width:77896;height:36544;visibility:visible;mso-wrap-style:square;v-text-anchor:middle" coordsize="7789606,365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" path="m7772144,r17462,l7789606,3654465,,3654465,,2856368r429171,21027c1155821,2901118,1888673,2865801,2601623,2770954,5016863,2449644,6923473,1485981,7648664,241555l7772144,xe" fillcolor="#00a1cd [3206]" stroked="f" strokeweight="1pt">
                <v:stroke joinstyle="miter"/>
                <v:path arrowok="t" o:connecttype="custom" o:connectlocs="7772144,0;7789606,0;7789606,3654465;0,3654465;0,2856368;429171,2877395;2601623,2770954;7648664,241555" o:connectangles="0,0,0,0,0,0,0,0"/>
              </v:shape>
              <v:shape id="Freeform: Shape 4" o:spid="_x0000_s1030" style="position:absolute;top:75438;width:77896;height:25146;visibility:visible;mso-wrap-style:square;v-text-anchor:top" coordsize="7789606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" path="m7789606,v,,,,,2360167l7789606,2514600,,2514600r,-6795c,2123448,,1440145,,225384,2368397,954749,6207492,1098744,7789606,xe" fillcolor="#154875 [3204]" stroked="f">
                <v:path arrowok="t" o:connecttype="custom" o:connectlocs="7789606,0;7789606,2360167;7789606,2514600;0,2514600;0,2507805;0,225384;7789606,0" o:connectangles="0,0,0,0,0,0,0"/>
              </v:shape>
              <v:shape id="Freeform: Shape 5" o:spid="_x0000_s1031" alt="Drill tip against blueprints on a work table" style="position:absolute;left:95;top:22860;width:38862;height:60481;visibility:visible;mso-wrap-style:square;v-text-anchor:middle" coordsize="3886200,6048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" path="m3886200,r,6048122l3632264,6045005c2437175,6007898,1215654,5826716,217629,5545535l,5481427,,1066310r125914,-17153c1268961,874782,2519349,560158,3816742,29735l3886200,xe" stroked="f" strokeweight="1pt">
                <v:fill r:id="rId2" o:title="Drill tip against blueprints on a work table" recolor="t" rotate="t" type="frame"/>
                <v:stroke joinstyle="miter"/>
                <v:path arrowok="t" o:connecttype="custom" o:connectlocs="3886200,0;3886200,6048122;3632264,6045005;217629,5545535;0,5481427;0,1066310;125914,1049157;3816742,29735" o:connectangles="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306"/>
    <w:multiLevelType w:val="hybridMultilevel"/>
    <w:tmpl w:val="08D64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241"/>
    <w:rsid w:val="00036A0E"/>
    <w:rsid w:val="00053223"/>
    <w:rsid w:val="00062289"/>
    <w:rsid w:val="00092BBF"/>
    <w:rsid w:val="000C2F95"/>
    <w:rsid w:val="000C6ABD"/>
    <w:rsid w:val="00127AC8"/>
    <w:rsid w:val="00143E75"/>
    <w:rsid w:val="00151FE8"/>
    <w:rsid w:val="00180238"/>
    <w:rsid w:val="0019257F"/>
    <w:rsid w:val="00212B3B"/>
    <w:rsid w:val="002168E9"/>
    <w:rsid w:val="00262F2F"/>
    <w:rsid w:val="002778BF"/>
    <w:rsid w:val="002F2023"/>
    <w:rsid w:val="003412E6"/>
    <w:rsid w:val="003A03A7"/>
    <w:rsid w:val="003C5734"/>
    <w:rsid w:val="0041158F"/>
    <w:rsid w:val="004262E0"/>
    <w:rsid w:val="00452E25"/>
    <w:rsid w:val="00473E6D"/>
    <w:rsid w:val="00484605"/>
    <w:rsid w:val="004915D0"/>
    <w:rsid w:val="004C2821"/>
    <w:rsid w:val="004C4C5F"/>
    <w:rsid w:val="004D566C"/>
    <w:rsid w:val="004E0BEE"/>
    <w:rsid w:val="0056249C"/>
    <w:rsid w:val="005F2241"/>
    <w:rsid w:val="0061111F"/>
    <w:rsid w:val="00626AD0"/>
    <w:rsid w:val="0067563C"/>
    <w:rsid w:val="0068485E"/>
    <w:rsid w:val="00706D63"/>
    <w:rsid w:val="007375E9"/>
    <w:rsid w:val="007632F6"/>
    <w:rsid w:val="00795770"/>
    <w:rsid w:val="007B6E37"/>
    <w:rsid w:val="007D00BD"/>
    <w:rsid w:val="007F56E3"/>
    <w:rsid w:val="00804774"/>
    <w:rsid w:val="0086247C"/>
    <w:rsid w:val="00917C72"/>
    <w:rsid w:val="0097636C"/>
    <w:rsid w:val="0097655E"/>
    <w:rsid w:val="00AD7C00"/>
    <w:rsid w:val="00B21F48"/>
    <w:rsid w:val="00B50ADB"/>
    <w:rsid w:val="00BE7AF4"/>
    <w:rsid w:val="00BF3499"/>
    <w:rsid w:val="00C0714C"/>
    <w:rsid w:val="00C660D7"/>
    <w:rsid w:val="00C9156A"/>
    <w:rsid w:val="00CD6791"/>
    <w:rsid w:val="00D14819"/>
    <w:rsid w:val="00D66B1A"/>
    <w:rsid w:val="00D81C6B"/>
    <w:rsid w:val="00E11E5D"/>
    <w:rsid w:val="00E405C2"/>
    <w:rsid w:val="00E86404"/>
    <w:rsid w:val="00F07022"/>
    <w:rsid w:val="00F438AF"/>
    <w:rsid w:val="00F60296"/>
    <w:rsid w:val="00FA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49EBED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lang w:val="en-AU" w:eastAsia="en-US" w:bidi="ar-SA"/>
      </w:rPr>
    </w:rPrDefault>
    <w:pPrDefault>
      <w:pPr>
        <w:spacing w:after="200" w:line="28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8E9"/>
    <w:rPr>
      <w:sz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80238"/>
    <w:pPr>
      <w:spacing w:before="400" w:after="0" w:line="240" w:lineRule="auto"/>
      <w:contextualSpacing/>
    </w:pPr>
    <w:rPr>
      <w:rFonts w:asciiTheme="majorHAnsi" w:eastAsiaTheme="majorEastAsia" w:hAnsiTheme="majorHAnsi" w:cstheme="majorBidi"/>
      <w:i/>
      <w:caps/>
      <w:color w:val="154875" w:themeColor="accent1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238"/>
    <w:rPr>
      <w:rFonts w:asciiTheme="majorHAnsi" w:eastAsiaTheme="majorEastAsia" w:hAnsiTheme="majorHAnsi" w:cstheme="majorBidi"/>
      <w:i/>
      <w:caps/>
      <w:color w:val="154875" w:themeColor="accent1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36C"/>
    <w:pPr>
      <w:numPr>
        <w:ilvl w:val="1"/>
      </w:numPr>
      <w:spacing w:after="120" w:line="240" w:lineRule="auto"/>
      <w:contextualSpacing/>
      <w:jc w:val="right"/>
    </w:pPr>
    <w:rPr>
      <w:rFonts w:eastAsiaTheme="minorEastAsia" w:cstheme="minorBidi"/>
      <w:b/>
      <w:caps/>
      <w:sz w:val="26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7636C"/>
    <w:rPr>
      <w:rFonts w:eastAsiaTheme="minorEastAsia" w:cstheme="minorBidi"/>
      <w:b/>
      <w:caps/>
      <w:sz w:val="26"/>
      <w:szCs w:val="22"/>
    </w:rPr>
  </w:style>
  <w:style w:type="paragraph" w:styleId="Quote">
    <w:name w:val="Quote"/>
    <w:basedOn w:val="Normal"/>
    <w:next w:val="Normal"/>
    <w:link w:val="QuoteChar"/>
    <w:uiPriority w:val="12"/>
    <w:qFormat/>
    <w:rsid w:val="00B21F48"/>
    <w:pPr>
      <w:spacing w:before="200" w:after="160"/>
      <w:jc w:val="right"/>
    </w:pPr>
    <w:rPr>
      <w:iCs/>
      <w:color w:val="FFFFFF" w:themeColor="background1"/>
      <w:sz w:val="26"/>
    </w:rPr>
  </w:style>
  <w:style w:type="character" w:customStyle="1" w:styleId="QuoteChar">
    <w:name w:val="Quote Char"/>
    <w:basedOn w:val="DefaultParagraphFont"/>
    <w:link w:val="Quote"/>
    <w:uiPriority w:val="12"/>
    <w:rsid w:val="00B21F48"/>
    <w:rPr>
      <w:iCs/>
      <w:color w:val="FFFFFF" w:themeColor="background1"/>
      <w:sz w:val="26"/>
      <w:lang w:val="en-US"/>
    </w:rPr>
  </w:style>
  <w:style w:type="paragraph" w:customStyle="1" w:styleId="Quotecentred">
    <w:name w:val="Quote centred"/>
    <w:basedOn w:val="Quote"/>
    <w:next w:val="Normal"/>
    <w:link w:val="QuotecentredChar"/>
    <w:uiPriority w:val="12"/>
    <w:qFormat/>
    <w:rsid w:val="007F56E3"/>
    <w:pPr>
      <w:jc w:val="center"/>
    </w:pPr>
  </w:style>
  <w:style w:type="paragraph" w:customStyle="1" w:styleId="Contact">
    <w:name w:val="Contact"/>
    <w:basedOn w:val="Normal"/>
    <w:next w:val="Normal"/>
    <w:link w:val="ContactChar"/>
    <w:uiPriority w:val="14"/>
    <w:qFormat/>
    <w:rsid w:val="002168E9"/>
    <w:pPr>
      <w:spacing w:after="0" w:line="240" w:lineRule="auto"/>
      <w:jc w:val="center"/>
    </w:pPr>
    <w:rPr>
      <w:b/>
      <w:sz w:val="32"/>
    </w:rPr>
  </w:style>
  <w:style w:type="character" w:customStyle="1" w:styleId="QuotecentredChar">
    <w:name w:val="Quote centred Char"/>
    <w:basedOn w:val="QuoteChar"/>
    <w:link w:val="Quotecentred"/>
    <w:uiPriority w:val="12"/>
    <w:rsid w:val="00804774"/>
    <w:rPr>
      <w:iCs/>
      <w:color w:val="FFFFFF" w:themeColor="background1"/>
      <w:sz w:val="26"/>
      <w:lang w:val="en-US"/>
    </w:rPr>
  </w:style>
  <w:style w:type="paragraph" w:styleId="Header">
    <w:name w:val="header"/>
    <w:basedOn w:val="Normal"/>
    <w:link w:val="HeaderChar"/>
    <w:uiPriority w:val="99"/>
    <w:semiHidden/>
    <w:rsid w:val="003412E6"/>
    <w:pPr>
      <w:spacing w:after="0" w:line="240" w:lineRule="auto"/>
    </w:pPr>
  </w:style>
  <w:style w:type="character" w:customStyle="1" w:styleId="ContactChar">
    <w:name w:val="Contact Char"/>
    <w:basedOn w:val="DefaultParagraphFont"/>
    <w:link w:val="Contact"/>
    <w:uiPriority w:val="14"/>
    <w:rsid w:val="002168E9"/>
    <w:rPr>
      <w:b/>
      <w:sz w:val="3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B6E37"/>
    <w:rPr>
      <w:lang w:val="en-US"/>
    </w:rPr>
  </w:style>
  <w:style w:type="paragraph" w:styleId="Footer">
    <w:name w:val="footer"/>
    <w:basedOn w:val="Normal"/>
    <w:link w:val="FooterChar"/>
    <w:uiPriority w:val="99"/>
    <w:semiHidden/>
    <w:rsid w:val="003412E6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B6E37"/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BF3499"/>
    <w:rPr>
      <w:color w:val="808080"/>
    </w:rPr>
  </w:style>
  <w:style w:type="table" w:styleId="TableGrid">
    <w:name w:val="Table Grid"/>
    <w:basedOn w:val="TableNormal"/>
    <w:uiPriority w:val="39"/>
    <w:rsid w:val="0097636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onDarkBackground">
    <w:name w:val="Normal on Dark Background"/>
    <w:basedOn w:val="Normal"/>
    <w:link w:val="NormalonDarkBackgroundChar"/>
    <w:uiPriority w:val="13"/>
    <w:qFormat/>
    <w:rsid w:val="00F07022"/>
    <w:pPr>
      <w:spacing w:line="240" w:lineRule="auto"/>
    </w:pPr>
    <w:rPr>
      <w:noProof/>
      <w:color w:val="FFFFFF" w:themeColor="background1"/>
    </w:rPr>
  </w:style>
  <w:style w:type="character" w:customStyle="1" w:styleId="NormalonDarkBackgroundChar">
    <w:name w:val="Normal on Dark Background Char"/>
    <w:basedOn w:val="DefaultParagraphFont"/>
    <w:link w:val="NormalonDarkBackground"/>
    <w:uiPriority w:val="13"/>
    <w:rsid w:val="00804774"/>
    <w:rPr>
      <w:noProof/>
      <w:color w:val="FFFFFF" w:themeColor="background1"/>
    </w:rPr>
  </w:style>
  <w:style w:type="character" w:styleId="Hyperlink">
    <w:name w:val="Hyperlink"/>
    <w:basedOn w:val="DefaultParagraphFont"/>
    <w:uiPriority w:val="99"/>
    <w:unhideWhenUsed/>
    <w:rsid w:val="003C5734"/>
    <w:rPr>
      <w:color w:val="15487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7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6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oleObject" Target="embeddings/oleObject2.bin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package" Target="embeddings/Microsoft_Excel_Worksheet.xlsx"/><Relationship Id="rId7" Type="http://schemas.openxmlformats.org/officeDocument/2006/relationships/webSettings" Target="webSettings.xml"/><Relationship Id="rId12" Type="http://schemas.openxmlformats.org/officeDocument/2006/relationships/hyperlink" Target="http://www2.cs.tum.edu/projects/cup/" TargetMode="External"/><Relationship Id="rId17" Type="http://schemas.openxmlformats.org/officeDocument/2006/relationships/image" Target="media/image5.emf"/><Relationship Id="rId25" Type="http://schemas.openxmlformats.org/officeDocument/2006/relationships/hyperlink" Target="https://regex101.com/r/bicrhA/1" TargetMode="External"/><Relationship Id="rId33" Type="http://schemas.openxmlformats.org/officeDocument/2006/relationships/image" Target="media/image16.emf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hyperlink" Target="https://tinyurl.com/yz3qjymj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cs.princeton.edu/~appel/modern/java/JLex/" TargetMode="External"/><Relationship Id="rId24" Type="http://schemas.openxmlformats.org/officeDocument/2006/relationships/hyperlink" Target="https://stackoverflow.com/questions/39034150/get-all-not-matching-characters-from-a-regex" TargetMode="External"/><Relationship Id="rId32" Type="http://schemas.openxmlformats.org/officeDocument/2006/relationships/image" Target="media/image1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hyperlink" Target="https://github.com/ArmandoS98/Proyecto-2---rbol-sint-ctico-y-postfix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yperlink" Target="https://github.com/ArmandoS98/Proyecto-2---rbol-sint-ctico-y-postfix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eg"/><Relationship Id="rId1" Type="http://schemas.openxmlformats.org/officeDocument/2006/relationships/image" Target="media/image1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AppData\Roaming\Microsoft\Templates\Handy-person%20newsletter.dotx" TargetMode="External"/></Relationships>
</file>

<file path=word/theme/theme1.xml><?xml version="1.0" encoding="utf-8"?>
<a:theme xmlns:a="http://schemas.openxmlformats.org/drawingml/2006/main" name="Office Theme">
  <a:themeElements>
    <a:clrScheme name="Handyperson newsletter">
      <a:dk1>
        <a:sysClr val="windowText" lastClr="000000"/>
      </a:dk1>
      <a:lt1>
        <a:sysClr val="window" lastClr="FFFFFF"/>
      </a:lt1>
      <a:dk2>
        <a:srgbClr val="154875"/>
      </a:dk2>
      <a:lt2>
        <a:srgbClr val="FFFFFF"/>
      </a:lt2>
      <a:accent1>
        <a:srgbClr val="154875"/>
      </a:accent1>
      <a:accent2>
        <a:srgbClr val="8CD0E0"/>
      </a:accent2>
      <a:accent3>
        <a:srgbClr val="00A1CD"/>
      </a:accent3>
      <a:accent4>
        <a:srgbClr val="FFFFFF"/>
      </a:accent4>
      <a:accent5>
        <a:srgbClr val="FFFFFF"/>
      </a:accent5>
      <a:accent6>
        <a:srgbClr val="FFFFFF"/>
      </a:accent6>
      <a:hlink>
        <a:srgbClr val="154875"/>
      </a:hlink>
      <a:folHlink>
        <a:srgbClr val="FF000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FF9B637-D329-4B92-BD64-01665EF561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DBA590A-857B-4178-B4B7-B7692F58C6B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56C0A0E1-F87C-4FB9-BA1C-2F0B3DF0DE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Handy-person newsletter</Template>
  <TotalTime>0</TotalTime>
  <Pages>13</Pages>
  <Words>1070</Words>
  <Characters>6103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2021-04-27T21:48:00Z</dcterms:created>
  <dcterms:modified xsi:type="dcterms:W3CDTF">2021-04-28T20:59:00Z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